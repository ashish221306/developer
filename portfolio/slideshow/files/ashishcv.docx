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Lucida Sans Unicode" w:eastAsiaTheme="minorHAnsi" w:hAnsi="Lucida Sans Unicode" w:cs="Lucida Sans Unicode"/>
          <w:b/>
          <w:color w:val="auto"/>
          <w:sz w:val="18"/>
          <w:szCs w:val="18"/>
        </w:rPr>
        <w:alias w:val="Resume Name"/>
        <w:tag w:val="Resume Name"/>
        <w:id w:val="986285798"/>
        <w:placeholder>
          <w:docPart w:val="53E42723423746BFAF3E3D93616DC2C3"/>
        </w:placeholder>
        <w:docPartList>
          <w:docPartGallery w:val="Quick Parts"/>
          <w:docPartCategory w:val=" Resume Name"/>
        </w:docPartList>
      </w:sdtPr>
      <w:sdtEndPr>
        <w:rPr>
          <w:rFonts w:asciiTheme="minorHAnsi" w:hAnsiTheme="minorHAnsi" w:cstheme="minorBidi"/>
          <w:b w:val="0"/>
          <w:sz w:val="21"/>
          <w:szCs w:val="22"/>
        </w:rPr>
      </w:sdtEndPr>
      <w:sdtContent>
        <w:p w14:paraId="749679C9" w14:textId="49461686" w:rsidR="00701831" w:rsidRPr="00CF5657" w:rsidRDefault="00F1076E" w:rsidP="007751C6">
          <w:pPr>
            <w:pStyle w:val="NoSpacing"/>
            <w:numPr>
              <w:ilvl w:val="0"/>
              <w:numId w:val="38"/>
            </w:numPr>
            <w:rPr>
              <w:rFonts w:ascii="Lucida Sans Unicode" w:hAnsi="Lucida Sans Unicode" w:cs="Lucida Sans Unicode"/>
              <w:color w:val="46464A" w:themeColor="text2"/>
            </w:rPr>
          </w:pPr>
          <w:r w:rsidRPr="00E26F63">
            <w:rPr>
              <w:rFonts w:ascii="Lucida Sans Unicode" w:hAnsi="Lucida Sans Unicode" w:cs="Lucida Sans Unicode"/>
              <w:b/>
              <w:noProof/>
              <w:sz w:val="18"/>
              <w:szCs w:val="18"/>
              <w:lang w:val="en-IN" w:eastAsia="en-IN" w:bidi="hi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0F07F7FA" wp14:editId="7E40DA4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1828800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5114924" id="Straight Connector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 w:rsidRPr="00E26F63">
            <w:rPr>
              <w:rFonts w:ascii="Lucida Sans Unicode" w:hAnsi="Lucida Sans Unicode" w:cs="Lucida Sans Unicode"/>
              <w:b/>
              <w:noProof/>
              <w:sz w:val="18"/>
              <w:szCs w:val="18"/>
              <w:lang w:val="en-IN" w:eastAsia="en-IN" w:bidi="hi-IN"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anchorId="65BF0B10" wp14:editId="60CD46A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3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6BE1603F" id="Rectangle 2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RlAAAAAFJnaHRsb25nAAAF&#10;3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" stroked="f" strokeweight="1.5pt">
                    <v:fill r:id="rId14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 w:rsidRPr="00E26F63">
            <w:rPr>
              <w:rFonts w:ascii="Lucida Sans Unicode" w:hAnsi="Lucida Sans Unicode" w:cs="Lucida Sans Unicode"/>
              <w:b/>
              <w:noProof/>
              <w:sz w:val="18"/>
              <w:szCs w:val="18"/>
              <w:lang w:val="en-IN" w:eastAsia="en-IN" w:bidi="hi-IN"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anchorId="5BB17E95" wp14:editId="4351F5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1554480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14:paraId="730957EB" w14:textId="645577EA" w:rsidR="00701831" w:rsidRDefault="00F6099F">
                                <w:pPr>
                                  <w:pStyle w:val="PersonalName"/>
                                </w:pPr>
                                <w:sdt>
                                  <w:sdtPr>
                                    <w:alias w:val="Author"/>
                                    <w:id w:val="-1040744760"/>
                                    <w:placeholder>
                                      <w:docPart w:val="2171A7D8C3DB41F3AAB86C868067E31A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21DE">
                                      <w:t>ASHISH KUMAR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BB17E95" id="Rectangle 3" o:spid="_x0000_s1026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14:paraId="730957EB" w14:textId="645577EA" w:rsidR="00701831" w:rsidRDefault="006747F3">
                          <w:pPr>
                            <w:pStyle w:val="PersonalName"/>
                          </w:pPr>
                          <w:sdt>
                            <w:sdtPr>
                              <w:alias w:val="Author"/>
                              <w:id w:val="-1040744760"/>
                              <w:placeholder>
                                <w:docPart w:val="2171A7D8C3DB41F3AAB86C868067E31A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F21DE">
                                <w:t>ASHISH KUMAR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rFonts w:ascii="Lucida Sans Unicode" w:hAnsi="Lucida Sans Unicode" w:cs="Lucida Sans Unicode"/>
                <w:color w:val="46464A" w:themeColor="text2"/>
              </w:rPr>
              <w:alias w:val="E-mail Address"/>
              <w:id w:val="169154114"/>
              <w:placeholder>
                <w:docPart w:val="8174C831EC0849C696B85DC073AE7AC0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2F24C5" w:rsidRPr="00CF5657">
                <w:rPr>
                  <w:rFonts w:ascii="Lucida Sans Unicode" w:hAnsi="Lucida Sans Unicode" w:cs="Lucida Sans Unicode"/>
                  <w:color w:val="46464A" w:themeColor="text2"/>
                </w:rPr>
                <w:t>a</w:t>
              </w:r>
              <w:r w:rsidR="002F21DE" w:rsidRPr="00CF5657">
                <w:rPr>
                  <w:rFonts w:ascii="Lucida Sans Unicode" w:hAnsi="Lucida Sans Unicode" w:cs="Lucida Sans Unicode"/>
                  <w:color w:val="46464A" w:themeColor="text2"/>
                </w:rPr>
                <w:t>shishbhu221306@gmail.com</w:t>
              </w:r>
            </w:sdtContent>
          </w:sdt>
          <w:r w:rsidRPr="00CF5657">
            <w:rPr>
              <w:rFonts w:ascii="Lucida Sans Unicode" w:hAnsi="Lucida Sans Unicode" w:cs="Lucida Sans Unicode"/>
              <w:color w:val="46464A" w:themeColor="text2"/>
            </w:rPr>
            <w:t xml:space="preserve"> </w:t>
          </w:r>
          <w:r w:rsidRPr="00CF5657">
            <w:rPr>
              <w:rFonts w:ascii="Lucida Sans Unicode" w:hAnsi="Lucida Sans Unicode" w:cs="Lucida Sans Unicode"/>
              <w:color w:val="6F6F74" w:themeColor="accent1"/>
            </w:rPr>
            <w:sym w:font="Wingdings" w:char="F074"/>
          </w:r>
          <w:r w:rsidRPr="00CF5657">
            <w:rPr>
              <w:rFonts w:ascii="Lucida Sans Unicode" w:hAnsi="Lucida Sans Unicode" w:cs="Lucida Sans Unicode"/>
              <w:color w:val="46464A" w:themeColor="text2"/>
            </w:rPr>
            <w:t xml:space="preserve">  </w:t>
          </w:r>
          <w:sdt>
            <w:sdtPr>
              <w:rPr>
                <w:rFonts w:ascii="Lucida Sans Unicode" w:hAnsi="Lucida Sans Unicode" w:cs="Lucida Sans Unicode"/>
                <w:color w:val="46464A" w:themeColor="text2"/>
              </w:rPr>
              <w:alias w:val="Address"/>
              <w:id w:val="505637697"/>
              <w:placeholder>
                <w:docPart w:val="2382B96D2E60483A9F79F9EB1CA78813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2F21DE" w:rsidRPr="00CF5657">
                <w:rPr>
                  <w:rFonts w:ascii="Lucida Sans Unicode" w:hAnsi="Lucida Sans Unicode" w:cs="Lucida Sans Unicode"/>
                  <w:color w:val="46464A" w:themeColor="text2"/>
                </w:rPr>
                <w:t>Mahangipur</w:t>
              </w:r>
              <w:r w:rsidR="000029CC" w:rsidRPr="00CF5657">
                <w:rPr>
                  <w:rFonts w:ascii="Lucida Sans Unicode" w:hAnsi="Lucida Sans Unicode" w:cs="Lucida Sans Unicode"/>
                  <w:color w:val="46464A" w:themeColor="text2"/>
                </w:rPr>
                <w:t xml:space="preserve"> </w:t>
              </w:r>
              <w:r w:rsidR="003B69E7" w:rsidRPr="00CF5657">
                <w:rPr>
                  <w:rFonts w:ascii="Lucida Sans Unicode" w:hAnsi="Lucida Sans Unicode" w:cs="Lucida Sans Unicode"/>
                  <w:color w:val="46464A" w:themeColor="text2"/>
                </w:rPr>
                <w:t>,</w:t>
              </w:r>
              <w:r w:rsidR="000029CC" w:rsidRPr="00CF5657">
                <w:rPr>
                  <w:rFonts w:ascii="Lucida Sans Unicode" w:hAnsi="Lucida Sans Unicode" w:cs="Lucida Sans Unicode"/>
                  <w:color w:val="46464A" w:themeColor="text2"/>
                </w:rPr>
                <w:t xml:space="preserve"> </w:t>
              </w:r>
              <w:r w:rsidR="002F21DE" w:rsidRPr="00CF5657">
                <w:rPr>
                  <w:rFonts w:ascii="Lucida Sans Unicode" w:hAnsi="Lucida Sans Unicode" w:cs="Lucida Sans Unicode"/>
                  <w:color w:val="46464A" w:themeColor="text2"/>
                </w:rPr>
                <w:t>Mirzapur(231312)</w:t>
              </w:r>
              <w:r w:rsidR="00940079" w:rsidRPr="00CF5657">
                <w:rPr>
                  <w:rFonts w:ascii="Lucida Sans Unicode" w:hAnsi="Lucida Sans Unicode" w:cs="Lucida Sans Unicode"/>
                  <w:color w:val="46464A" w:themeColor="text2"/>
                </w:rPr>
                <w:t>, U.P.</w:t>
              </w:r>
            </w:sdtContent>
          </w:sdt>
          <w:r w:rsidRPr="00CF5657">
            <w:rPr>
              <w:rFonts w:ascii="Lucida Sans Unicode" w:hAnsi="Lucida Sans Unicode" w:cs="Lucida Sans Unicode"/>
              <w:color w:val="6F6F74" w:themeColor="accent1"/>
            </w:rPr>
            <w:sym w:font="Wingdings" w:char="F074"/>
          </w:r>
          <w:r w:rsidRPr="00CF5657">
            <w:rPr>
              <w:rFonts w:ascii="Lucida Sans Unicode" w:hAnsi="Lucida Sans Unicode" w:cs="Lucida Sans Unicode"/>
              <w:color w:val="46464A" w:themeColor="text2"/>
            </w:rPr>
            <w:t xml:space="preserve"> </w:t>
          </w:r>
          <w:sdt>
            <w:sdtPr>
              <w:rPr>
                <w:rFonts w:ascii="Lucida Sans Unicode" w:hAnsi="Lucida Sans Unicode" w:cs="Lucida Sans Unicode"/>
                <w:color w:val="46464A" w:themeColor="text2"/>
              </w:rPr>
              <w:alias w:val="Phone"/>
              <w:id w:val="-298074868"/>
              <w:placeholder>
                <w:docPart w:val="380C4EA131B3457BBC35527C971B3405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2F21DE" w:rsidRPr="00CF5657">
                <w:rPr>
                  <w:rFonts w:ascii="Lucida Sans Unicode" w:hAnsi="Lucida Sans Unicode" w:cs="Lucida Sans Unicode"/>
                  <w:color w:val="46464A" w:themeColor="text2"/>
                </w:rPr>
                <w:t>+917068513356</w:t>
              </w:r>
            </w:sdtContent>
          </w:sdt>
        </w:p>
        <w:sdt>
          <w:sdtPr>
            <w:rPr>
              <w:rStyle w:val="PlaceholderText"/>
              <w:rFonts w:ascii="Lucida Sans Unicode" w:hAnsi="Lucida Sans Unicode" w:cs="Lucida Sans Unicode"/>
            </w:rPr>
            <w:id w:val="-467742748"/>
            <w:placeholder>
              <w:docPart w:val="9775B83DF6E64DFB827685E3E22D9842"/>
            </w:placeholder>
            <w:text/>
          </w:sdtPr>
          <w:sdtEndPr>
            <w:rPr>
              <w:rStyle w:val="PlaceholderText"/>
            </w:rPr>
          </w:sdtEndPr>
          <w:sdtContent>
            <w:p w14:paraId="4BCB1725" w14:textId="112893AC" w:rsidR="00701831" w:rsidRPr="005E0638" w:rsidRDefault="00810F96" w:rsidP="007751C6">
              <w:pPr>
                <w:pStyle w:val="NoSpacing"/>
                <w:numPr>
                  <w:ilvl w:val="0"/>
                  <w:numId w:val="38"/>
                </w:numPr>
                <w:rPr>
                  <w:rStyle w:val="PlaceholderText"/>
                  <w:rFonts w:ascii="Lucida Sans Unicode" w:hAnsi="Lucida Sans Unicode" w:cs="Lucida Sans Unicode"/>
                </w:rPr>
              </w:pPr>
              <w:r w:rsidRPr="005E0638">
                <w:rPr>
                  <w:rStyle w:val="PlaceholderText"/>
                  <w:rFonts w:ascii="Lucida Sans Unicode" w:hAnsi="Lucida Sans Unicode" w:cs="Lucida Sans Unicode"/>
                </w:rPr>
                <w:t>https://</w:t>
              </w:r>
              <w:r w:rsidR="00537CDD" w:rsidRPr="005E0638">
                <w:rPr>
                  <w:rStyle w:val="PlaceholderText"/>
                  <w:rFonts w:ascii="Lucida Sans Unicode" w:hAnsi="Lucida Sans Unicode" w:cs="Lucida Sans Unicode"/>
                </w:rPr>
                <w:t>developer.ashishtech.com</w:t>
              </w:r>
            </w:p>
          </w:sdtContent>
        </w:sdt>
        <w:p w14:paraId="4943BB7C" w14:textId="77777777" w:rsidR="00701831" w:rsidRPr="007751C6" w:rsidRDefault="00F6099F" w:rsidP="007751C6">
          <w:pPr>
            <w:pStyle w:val="ListParagraph"/>
            <w:numPr>
              <w:ilvl w:val="0"/>
              <w:numId w:val="38"/>
            </w:numPr>
            <w:rPr>
              <w:b/>
              <w:sz w:val="18"/>
              <w:szCs w:val="18"/>
            </w:rPr>
          </w:pPr>
        </w:p>
      </w:sdtContent>
    </w:sdt>
    <w:p w14:paraId="467C641B" w14:textId="77777777" w:rsidR="00701831" w:rsidRPr="00CF5657" w:rsidRDefault="00F1076E" w:rsidP="007751C6">
      <w:pPr>
        <w:pStyle w:val="SectionHeading"/>
        <w:numPr>
          <w:ilvl w:val="0"/>
          <w:numId w:val="38"/>
        </w:numPr>
        <w:rPr>
          <w:rFonts w:ascii="Lucida Sans Unicode" w:hAnsi="Lucida Sans Unicode" w:cs="Lucida Sans Unicode"/>
          <w:b/>
          <w:bCs/>
          <w:sz w:val="24"/>
          <w:szCs w:val="24"/>
          <w:u w:val="single"/>
        </w:rPr>
      </w:pPr>
      <w:r w:rsidRPr="00CF5657">
        <w:rPr>
          <w:b/>
          <w:bCs/>
          <w:sz w:val="24"/>
          <w:szCs w:val="24"/>
          <w:u w:val="single"/>
        </w:rPr>
        <w:t>Objectives</w:t>
      </w:r>
    </w:p>
    <w:p w14:paraId="2D193467" w14:textId="203565D5" w:rsidR="00940079" w:rsidRDefault="00940079" w:rsidP="0067540E">
      <w:pPr>
        <w:pStyle w:val="ListParagraph"/>
        <w:spacing w:after="0"/>
        <w:ind w:left="1440" w:right="441" w:firstLine="0"/>
        <w:jc w:val="both"/>
        <w:rPr>
          <w:color w:val="000000"/>
          <w:sz w:val="18"/>
          <w:szCs w:val="18"/>
          <w:shd w:val="clear" w:color="auto" w:fill="FFFFFF"/>
        </w:rPr>
      </w:pPr>
      <w:r w:rsidRPr="00CF5657">
        <w:rPr>
          <w:rFonts w:ascii="Cambria" w:hAnsi="Cambria"/>
          <w:color w:val="000000"/>
          <w:sz w:val="22"/>
          <w:shd w:val="clear" w:color="auto" w:fill="FFFFFF"/>
        </w:rPr>
        <w:t xml:space="preserve">To succeed in an environment of growth and excellence and earn a job which provides me job satisfaction and self-development and </w:t>
      </w:r>
      <w:r w:rsidRPr="008C1584">
        <w:rPr>
          <w:rFonts w:ascii="Cambria" w:hAnsi="Cambria"/>
          <w:color w:val="000000"/>
          <w:sz w:val="22"/>
          <w:shd w:val="clear" w:color="auto" w:fill="FFFFFF"/>
        </w:rPr>
        <w:t>help me</w:t>
      </w:r>
      <w:r w:rsidR="009B3A7B">
        <w:rPr>
          <w:rFonts w:ascii="Cambria" w:hAnsi="Cambria"/>
          <w:color w:val="000000"/>
          <w:sz w:val="22"/>
          <w:shd w:val="clear" w:color="auto" w:fill="FFFFFF"/>
        </w:rPr>
        <w:t xml:space="preserve"> to</w:t>
      </w:r>
      <w:r w:rsidRPr="008C1584">
        <w:rPr>
          <w:rFonts w:ascii="Cambria" w:hAnsi="Cambria"/>
          <w:color w:val="000000"/>
          <w:sz w:val="22"/>
          <w:shd w:val="clear" w:color="auto" w:fill="FFFFFF"/>
        </w:rPr>
        <w:t xml:space="preserve"> achieve</w:t>
      </w:r>
      <w:r w:rsidRPr="008C1584">
        <w:rPr>
          <w:rFonts w:ascii="Cambria" w:hAnsi="Cambria"/>
          <w:color w:val="000000"/>
          <w:sz w:val="24"/>
          <w:shd w:val="clear" w:color="auto" w:fill="FFFFFF"/>
        </w:rPr>
        <w:t xml:space="preserve"> 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>personal as well as organizational goals</w:t>
      </w:r>
      <w:r w:rsidRPr="007751C6">
        <w:rPr>
          <w:color w:val="000000"/>
          <w:sz w:val="18"/>
          <w:szCs w:val="18"/>
          <w:shd w:val="clear" w:color="auto" w:fill="FFFFFF"/>
        </w:rPr>
        <w:t>.</w:t>
      </w:r>
    </w:p>
    <w:p w14:paraId="57E94DFC" w14:textId="77777777" w:rsidR="008C6720" w:rsidRPr="00CF5657" w:rsidRDefault="008C6720" w:rsidP="0067540E">
      <w:pPr>
        <w:pStyle w:val="ListParagraph"/>
        <w:spacing w:after="0"/>
        <w:ind w:left="1440" w:right="441" w:firstLine="0"/>
        <w:jc w:val="both"/>
        <w:rPr>
          <w:color w:val="000000"/>
          <w:sz w:val="24"/>
          <w:szCs w:val="24"/>
          <w:shd w:val="clear" w:color="auto" w:fill="FFFFFF"/>
        </w:rPr>
      </w:pPr>
    </w:p>
    <w:p w14:paraId="2C619A35" w14:textId="1152ABD8" w:rsidR="008C6720" w:rsidRPr="00CF5657" w:rsidRDefault="008C6720" w:rsidP="008C6720">
      <w:pPr>
        <w:pStyle w:val="ListParagraph"/>
        <w:numPr>
          <w:ilvl w:val="0"/>
          <w:numId w:val="41"/>
        </w:numPr>
        <w:spacing w:after="0"/>
        <w:ind w:right="441"/>
        <w:jc w:val="both"/>
        <w:rPr>
          <w:b/>
          <w:color w:val="595959" w:themeColor="text1" w:themeTint="A6"/>
          <w:sz w:val="24"/>
          <w:szCs w:val="24"/>
          <w:u w:val="single"/>
          <w:shd w:val="clear" w:color="auto" w:fill="FFFFFF"/>
        </w:rPr>
      </w:pPr>
      <w:r w:rsidRPr="00CF5657"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  <w:t>SUMMARY</w:t>
      </w:r>
    </w:p>
    <w:p w14:paraId="5D28C35C" w14:textId="77777777" w:rsidR="000930A1" w:rsidRPr="008C6720" w:rsidRDefault="000930A1" w:rsidP="000930A1">
      <w:pPr>
        <w:pStyle w:val="ListParagraph"/>
        <w:spacing w:after="0"/>
        <w:ind w:left="5040" w:right="441" w:firstLine="0"/>
        <w:jc w:val="both"/>
        <w:rPr>
          <w:b/>
          <w:color w:val="595959" w:themeColor="text1" w:themeTint="A6"/>
          <w:sz w:val="18"/>
          <w:szCs w:val="18"/>
          <w:u w:val="single"/>
          <w:shd w:val="clear" w:color="auto" w:fill="FFFFFF"/>
        </w:rPr>
      </w:pPr>
    </w:p>
    <w:p w14:paraId="1CFAADC6" w14:textId="53468569" w:rsidR="008C6720" w:rsidRPr="00A80ABD" w:rsidRDefault="00031A6F" w:rsidP="0035380B">
      <w:pPr>
        <w:pStyle w:val="ListParagraph"/>
        <w:spacing w:after="0" w:line="276" w:lineRule="auto"/>
        <w:ind w:left="1440" w:right="441" w:firstLine="0"/>
        <w:jc w:val="both"/>
        <w:rPr>
          <w:rFonts w:ascii="Cambria" w:hAnsi="Cambria"/>
          <w:color w:val="6F6F74" w:themeColor="accent1"/>
          <w:sz w:val="24"/>
          <w:szCs w:val="24"/>
          <w:shd w:val="clear" w:color="auto" w:fill="FFFFFF"/>
        </w:rPr>
      </w:pPr>
      <w:r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>I</w:t>
      </w:r>
      <w:r w:rsidR="0035380B"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 xml:space="preserve"> have recently completed</w:t>
      </w:r>
      <w:r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 xml:space="preserve"> Btech in computer science and engineering. I am specilized in </w:t>
      </w:r>
      <w:r w:rsidRPr="00A80ABD">
        <w:rPr>
          <w:rFonts w:ascii="Cambria" w:hAnsi="Cambria"/>
          <w:b/>
          <w:bCs/>
          <w:color w:val="694E56" w:themeColor="accent6" w:themeShade="BF"/>
          <w:sz w:val="24"/>
          <w:szCs w:val="24"/>
          <w:shd w:val="clear" w:color="auto" w:fill="FFFFFF"/>
        </w:rPr>
        <w:t>frontend development</w:t>
      </w:r>
      <w:r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 xml:space="preserve"> as well as </w:t>
      </w:r>
      <w:r w:rsidRPr="00A80ABD">
        <w:rPr>
          <w:rFonts w:ascii="Cambria" w:hAnsi="Cambria"/>
          <w:b/>
          <w:bCs/>
          <w:color w:val="694E56" w:themeColor="accent6" w:themeShade="BF"/>
          <w:sz w:val="24"/>
          <w:szCs w:val="24"/>
          <w:shd w:val="clear" w:color="auto" w:fill="FFFFFF"/>
        </w:rPr>
        <w:t>backend development</w:t>
      </w:r>
      <w:r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>. I</w:t>
      </w:r>
      <w:r w:rsidR="0035380B"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 xml:space="preserve"> am passionate for</w:t>
      </w:r>
      <w:r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 xml:space="preserve"> web design and development ,web ap</w:t>
      </w:r>
      <w:r w:rsidR="0035380B"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>plication , progressive web app</w:t>
      </w:r>
      <w:r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 xml:space="preserve">. I have </w:t>
      </w:r>
      <w:r w:rsidRPr="00A80ABD">
        <w:rPr>
          <w:rFonts w:ascii="Cambria" w:hAnsi="Cambria"/>
          <w:b/>
          <w:bCs/>
          <w:color w:val="694E56" w:themeColor="accent6" w:themeShade="BF"/>
          <w:sz w:val="24"/>
          <w:szCs w:val="24"/>
          <w:shd w:val="clear" w:color="auto" w:fill="FFFFFF"/>
        </w:rPr>
        <w:t>worked on 10+ web development</w:t>
      </w:r>
      <w:r w:rsidRPr="00A80ABD">
        <w:rPr>
          <w:rFonts w:ascii="Cambria" w:hAnsi="Cambria"/>
          <w:color w:val="694E56" w:themeColor="accent6" w:themeShade="BF"/>
          <w:sz w:val="24"/>
          <w:szCs w:val="24"/>
          <w:shd w:val="clear" w:color="auto" w:fill="FFFFFF"/>
        </w:rPr>
        <w:t xml:space="preserve"> projects by using </w:t>
      </w:r>
      <w:r w:rsidR="0035380B" w:rsidRPr="00A80ABD">
        <w:rPr>
          <w:rFonts w:ascii="Cambria" w:hAnsi="Cambria"/>
          <w:color w:val="6F6F74" w:themeColor="accent1"/>
          <w:sz w:val="24"/>
          <w:szCs w:val="24"/>
          <w:shd w:val="clear" w:color="auto" w:fill="FFFFFF"/>
        </w:rPr>
        <w:t>Html,Css,Javascript,Jquery,Bootstrap,Angular, Express Js , Node Js , Mongodb, Ajax, Json, Responsive Web Design, Restfull Services By Nodejs.</w:t>
      </w:r>
    </w:p>
    <w:p w14:paraId="4E7AA659" w14:textId="77777777" w:rsidR="0035380B" w:rsidRPr="0035380B" w:rsidRDefault="0035380B" w:rsidP="0035380B">
      <w:pPr>
        <w:pStyle w:val="ListParagraph"/>
        <w:spacing w:after="0" w:line="276" w:lineRule="auto"/>
        <w:ind w:left="1440" w:right="441" w:firstLine="0"/>
        <w:jc w:val="both"/>
        <w:rPr>
          <w:rFonts w:ascii="Cambria" w:hAnsi="Cambria"/>
          <w:color w:val="694E56" w:themeColor="accent6" w:themeShade="BF"/>
          <w:sz w:val="22"/>
          <w:shd w:val="clear" w:color="auto" w:fill="FFFFFF"/>
        </w:rPr>
      </w:pPr>
    </w:p>
    <w:p w14:paraId="349E13F2" w14:textId="77777777" w:rsidR="007751C6" w:rsidRDefault="007751C6" w:rsidP="00CA0BC5">
      <w:pPr>
        <w:spacing w:after="0" w:line="240" w:lineRule="auto"/>
        <w:ind w:left="851" w:right="441"/>
        <w:rPr>
          <w:color w:val="000000"/>
          <w:sz w:val="18"/>
          <w:szCs w:val="18"/>
          <w:shd w:val="clear" w:color="auto" w:fill="FFFFFF"/>
        </w:rPr>
      </w:pPr>
    </w:p>
    <w:p w14:paraId="6F78E1AD" w14:textId="4D14EF20" w:rsidR="007751C6" w:rsidRPr="0035380B" w:rsidRDefault="007751C6" w:rsidP="0035380B">
      <w:pPr>
        <w:spacing w:after="0" w:line="360" w:lineRule="auto"/>
        <w:ind w:left="3600" w:right="441"/>
        <w:jc w:val="left"/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</w:pPr>
      <w:r w:rsidRPr="0035380B"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  <w:t>TRAINING AND CERTIFIC</w:t>
      </w:r>
      <w:r w:rsidR="00D64BD1" w:rsidRPr="0035380B"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  <w:t>A</w:t>
      </w:r>
      <w:r w:rsidRPr="0035380B">
        <w:rPr>
          <w:rFonts w:asciiTheme="majorHAnsi" w:hAnsiTheme="majorHAnsi"/>
          <w:b/>
          <w:color w:val="595959" w:themeColor="text1" w:themeTint="A6"/>
          <w:sz w:val="24"/>
          <w:szCs w:val="24"/>
          <w:u w:val="single"/>
          <w:shd w:val="clear" w:color="auto" w:fill="FFFFFF"/>
        </w:rPr>
        <w:t>TION</w:t>
      </w:r>
    </w:p>
    <w:p w14:paraId="2F6FF026" w14:textId="7B9EFA71" w:rsidR="007751C6" w:rsidRPr="00CF5657" w:rsidRDefault="007751C6" w:rsidP="003A6F6F">
      <w:pPr>
        <w:pStyle w:val="ListParagraph"/>
        <w:numPr>
          <w:ilvl w:val="3"/>
          <w:numId w:val="40"/>
        </w:numPr>
        <w:spacing w:after="0"/>
        <w:ind w:left="360" w:right="441"/>
        <w:rPr>
          <w:rFonts w:ascii="Cambria" w:hAnsi="Cambria"/>
          <w:color w:val="000000"/>
          <w:sz w:val="22"/>
          <w:u w:val="single"/>
          <w:shd w:val="clear" w:color="auto" w:fill="FFFFFF"/>
        </w:rPr>
      </w:pPr>
      <w:r w:rsidRPr="00CF5657">
        <w:rPr>
          <w:rFonts w:ascii="Cambria" w:hAnsi="Cambria"/>
          <w:b/>
          <w:color w:val="000000"/>
          <w:sz w:val="22"/>
          <w:shd w:val="clear" w:color="auto" w:fill="FFFFFF"/>
        </w:rPr>
        <w:t>Web designing &amp; UI development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 xml:space="preserve"> </w:t>
      </w:r>
      <w:r w:rsidR="0067540E" w:rsidRPr="00CF5657">
        <w:rPr>
          <w:rFonts w:ascii="Cambria" w:hAnsi="Cambria"/>
          <w:color w:val="000000"/>
          <w:sz w:val="22"/>
          <w:shd w:val="clear" w:color="auto" w:fill="FFFFFF"/>
        </w:rPr>
        <w:t xml:space="preserve">   from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 xml:space="preserve">  Tech</w:t>
      </w:r>
      <w:r w:rsidR="008C6720" w:rsidRPr="00CF5657">
        <w:rPr>
          <w:rFonts w:ascii="Cambria" w:hAnsi="Cambria"/>
          <w:color w:val="000000"/>
          <w:sz w:val="22"/>
          <w:shd w:val="clear" w:color="auto" w:fill="FFFFFF"/>
        </w:rPr>
        <w:t xml:space="preserve"> A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>ltum Pvt Lmt</w:t>
      </w:r>
      <w:r w:rsidR="008C6720" w:rsidRPr="00CF5657">
        <w:rPr>
          <w:rFonts w:ascii="Cambria" w:hAnsi="Cambria"/>
          <w:color w:val="000000"/>
          <w:sz w:val="22"/>
          <w:shd w:val="clear" w:color="auto" w:fill="FFFFFF"/>
        </w:rPr>
        <w:t>. Noida</w:t>
      </w:r>
    </w:p>
    <w:p w14:paraId="1AF0E652" w14:textId="7811D470" w:rsidR="0067540E" w:rsidRPr="00CF5657" w:rsidRDefault="0067540E" w:rsidP="003A6F6F">
      <w:pPr>
        <w:pStyle w:val="ListParagraph"/>
        <w:numPr>
          <w:ilvl w:val="0"/>
          <w:numId w:val="38"/>
        </w:numPr>
        <w:spacing w:after="0"/>
        <w:ind w:right="441"/>
        <w:rPr>
          <w:rFonts w:ascii="Cambria" w:hAnsi="Cambria"/>
          <w:color w:val="000000"/>
          <w:sz w:val="22"/>
          <w:shd w:val="clear" w:color="auto" w:fill="FFFFFF"/>
        </w:rPr>
      </w:pPr>
      <w:r w:rsidRPr="00CF5657">
        <w:rPr>
          <w:rFonts w:ascii="Cambria" w:hAnsi="Cambria"/>
          <w:b/>
          <w:color w:val="000000"/>
          <w:sz w:val="22"/>
          <w:shd w:val="clear" w:color="auto" w:fill="FFFFFF"/>
        </w:rPr>
        <w:t xml:space="preserve">Mean stack   </w:t>
      </w:r>
      <w:r w:rsidR="00B72D93" w:rsidRPr="00CF5657">
        <w:rPr>
          <w:rFonts w:ascii="Cambria" w:hAnsi="Cambria"/>
          <w:color w:val="000000"/>
          <w:sz w:val="22"/>
          <w:shd w:val="clear" w:color="auto" w:fill="FFFFFF"/>
        </w:rPr>
        <w:t xml:space="preserve"> from Croma Campus N</w:t>
      </w:r>
      <w:r w:rsidRPr="00CF5657">
        <w:rPr>
          <w:rFonts w:ascii="Cambria" w:hAnsi="Cambria"/>
          <w:color w:val="000000"/>
          <w:sz w:val="22"/>
          <w:shd w:val="clear" w:color="auto" w:fill="FFFFFF"/>
        </w:rPr>
        <w:t>oida</w:t>
      </w:r>
    </w:p>
    <w:p w14:paraId="0802F78A" w14:textId="428CE5AF" w:rsidR="007751C6" w:rsidRPr="007751C6" w:rsidRDefault="007751C6" w:rsidP="007751C6">
      <w:pPr>
        <w:pStyle w:val="ListParagraph"/>
        <w:spacing w:after="0"/>
        <w:ind w:left="1571" w:right="441" w:firstLine="0"/>
        <w:jc w:val="both"/>
        <w:rPr>
          <w:rFonts w:ascii="Cambria" w:hAnsi="Cambria"/>
          <w:color w:val="000000"/>
          <w:sz w:val="18"/>
          <w:szCs w:val="18"/>
          <w:u w:val="single"/>
          <w:shd w:val="clear" w:color="auto" w:fill="FFFFFF"/>
        </w:rPr>
      </w:pPr>
      <w:r w:rsidRPr="007751C6">
        <w:rPr>
          <w:rFonts w:ascii="Cambria" w:hAnsi="Cambria"/>
          <w:color w:val="000000"/>
          <w:sz w:val="18"/>
          <w:szCs w:val="18"/>
          <w:shd w:val="clear" w:color="auto" w:fill="FFFFFF"/>
        </w:rPr>
        <w:t xml:space="preserve">                                               </w:t>
      </w:r>
      <w:r w:rsidR="0067540E">
        <w:rPr>
          <w:rFonts w:ascii="Cambria" w:hAnsi="Cambria"/>
          <w:color w:val="000000"/>
          <w:sz w:val="18"/>
          <w:szCs w:val="18"/>
          <w:shd w:val="clear" w:color="auto" w:fill="FFFFFF"/>
        </w:rPr>
        <w:t xml:space="preserve"> </w:t>
      </w:r>
    </w:p>
    <w:p w14:paraId="3AFC3008" w14:textId="77777777" w:rsidR="00701831" w:rsidRPr="0067540E" w:rsidRDefault="00701831" w:rsidP="0067540E">
      <w:pPr>
        <w:ind w:right="441"/>
        <w:jc w:val="both"/>
        <w:rPr>
          <w:color w:val="000000"/>
          <w:sz w:val="18"/>
          <w:szCs w:val="18"/>
        </w:rPr>
      </w:pPr>
    </w:p>
    <w:p w14:paraId="77CB69DC" w14:textId="77777777" w:rsidR="00701831" w:rsidRPr="00CF5657" w:rsidRDefault="00F1076E">
      <w:pPr>
        <w:pStyle w:val="SectionHeading"/>
        <w:rPr>
          <w:b/>
          <w:bCs/>
          <w:sz w:val="24"/>
          <w:szCs w:val="24"/>
          <w:u w:val="single"/>
        </w:rPr>
      </w:pPr>
      <w:r w:rsidRPr="00CF5657">
        <w:rPr>
          <w:b/>
          <w:bCs/>
          <w:sz w:val="24"/>
          <w:szCs w:val="24"/>
          <w:u w:val="single"/>
        </w:rPr>
        <w:t>Education</w:t>
      </w:r>
    </w:p>
    <w:p w14:paraId="51A91DA6" w14:textId="5860ED29" w:rsidR="00701831" w:rsidRPr="00CF5657" w:rsidRDefault="002F21DE" w:rsidP="0045319C">
      <w:pPr>
        <w:pStyle w:val="Subsection"/>
        <w:numPr>
          <w:ilvl w:val="0"/>
          <w:numId w:val="6"/>
        </w:numPr>
        <w:rPr>
          <w:rFonts w:ascii="Cambria" w:hAnsi="Cambria" w:cs="Lucida Sans Unicode"/>
          <w:sz w:val="22"/>
          <w:szCs w:val="22"/>
        </w:rPr>
      </w:pPr>
      <w:r w:rsidRPr="00CF5657">
        <w:rPr>
          <w:rFonts w:ascii="Cambria" w:hAnsi="Cambria" w:cs="Lucida Sans Unicode"/>
          <w:sz w:val="22"/>
          <w:szCs w:val="22"/>
        </w:rPr>
        <w:t>Feroze Gandhi Institute of Engineering and Technology, Raebareli</w:t>
      </w:r>
    </w:p>
    <w:p w14:paraId="2AACD30C" w14:textId="1977212D" w:rsidR="005577EF" w:rsidRPr="00CF5657" w:rsidRDefault="000B312F" w:rsidP="000405CD">
      <w:pPr>
        <w:pStyle w:val="ListParagraph"/>
        <w:numPr>
          <w:ilvl w:val="0"/>
          <w:numId w:val="6"/>
        </w:numPr>
        <w:spacing w:after="0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B.Tech Computer</w:t>
      </w:r>
      <w:r w:rsidR="002F21DE" w:rsidRPr="00CF5657">
        <w:rPr>
          <w:rFonts w:ascii="Cambria" w:hAnsi="Cambria" w:cs="Lucida Sans Unicode"/>
          <w:sz w:val="22"/>
        </w:rPr>
        <w:t xml:space="preserve"> Science &amp;</w:t>
      </w:r>
      <w:r w:rsidRPr="00CF5657">
        <w:rPr>
          <w:rFonts w:ascii="Cambria" w:hAnsi="Cambria" w:cs="Lucida Sans Unicode"/>
          <w:sz w:val="22"/>
        </w:rPr>
        <w:t xml:space="preserve"> Eng.</w:t>
      </w:r>
    </w:p>
    <w:p w14:paraId="72475295" w14:textId="3AE20ABC" w:rsidR="00F83B47" w:rsidRPr="00CF5657" w:rsidRDefault="00606D54" w:rsidP="000405CD">
      <w:pPr>
        <w:pStyle w:val="ListParagraph"/>
        <w:numPr>
          <w:ilvl w:val="0"/>
          <w:numId w:val="6"/>
        </w:numPr>
        <w:spacing w:after="0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7</w:t>
      </w:r>
      <w:r w:rsidR="002F1F30" w:rsidRPr="00CF5657">
        <w:rPr>
          <w:rFonts w:ascii="Cambria" w:hAnsi="Cambria" w:cs="Lucida Sans Unicode"/>
          <w:sz w:val="22"/>
        </w:rPr>
        <w:t>.44</w:t>
      </w:r>
      <w:r w:rsidR="00F83B47" w:rsidRPr="00CF5657">
        <w:rPr>
          <w:rFonts w:ascii="Cambria" w:hAnsi="Cambria" w:cs="Lucida Sans Unicode"/>
          <w:sz w:val="22"/>
        </w:rPr>
        <w:t xml:space="preserve"> C.G.P.A</w:t>
      </w:r>
    </w:p>
    <w:p w14:paraId="2CEFAFFA" w14:textId="11B39E70" w:rsidR="00701831" w:rsidRPr="00CF5657" w:rsidRDefault="00B40067" w:rsidP="0045319C">
      <w:pPr>
        <w:pStyle w:val="ListParagraph"/>
        <w:numPr>
          <w:ilvl w:val="0"/>
          <w:numId w:val="6"/>
        </w:numPr>
        <w:spacing w:after="0"/>
        <w:rPr>
          <w:rFonts w:ascii="Lucida Sans Unicode" w:hAnsi="Lucida Sans Unicode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2016-2020</w:t>
      </w:r>
    </w:p>
    <w:p w14:paraId="1CFEBE45" w14:textId="0119A95A" w:rsidR="00701831" w:rsidRPr="00CF5657" w:rsidRDefault="00701831" w:rsidP="00B40067">
      <w:pPr>
        <w:pStyle w:val="Subsection"/>
        <w:jc w:val="both"/>
        <w:rPr>
          <w:sz w:val="22"/>
          <w:szCs w:val="22"/>
        </w:rPr>
      </w:pPr>
    </w:p>
    <w:p w14:paraId="73D62418" w14:textId="77777777" w:rsidR="00330929" w:rsidRPr="00CF5657" w:rsidRDefault="00330929" w:rsidP="0045319C">
      <w:pPr>
        <w:pStyle w:val="ListParagraph"/>
        <w:spacing w:after="0"/>
        <w:ind w:left="720" w:firstLine="0"/>
        <w:rPr>
          <w:sz w:val="22"/>
        </w:rPr>
      </w:pPr>
    </w:p>
    <w:p w14:paraId="7933B469" w14:textId="43807732" w:rsidR="000B312F" w:rsidRPr="00CF5657" w:rsidRDefault="00B40067" w:rsidP="00B40067">
      <w:pPr>
        <w:pStyle w:val="Subsection"/>
        <w:numPr>
          <w:ilvl w:val="0"/>
          <w:numId w:val="4"/>
        </w:numPr>
        <w:rPr>
          <w:rFonts w:ascii="Cambria" w:hAnsi="Cambria" w:cs="Lucida Sans Unicode"/>
          <w:sz w:val="22"/>
          <w:szCs w:val="22"/>
        </w:rPr>
      </w:pPr>
      <w:r w:rsidRPr="00CF5657">
        <w:rPr>
          <w:rFonts w:ascii="Cambria" w:hAnsi="Cambria" w:cs="Lucida Sans Unicode"/>
          <w:sz w:val="22"/>
          <w:szCs w:val="22"/>
        </w:rPr>
        <w:t>Shaheed Naresh Inter College ,</w:t>
      </w:r>
      <w:r w:rsidR="00E26F63" w:rsidRPr="00CF5657">
        <w:rPr>
          <w:rFonts w:ascii="Cambria" w:hAnsi="Cambria" w:cs="Lucida Sans Unicode"/>
          <w:sz w:val="22"/>
          <w:szCs w:val="22"/>
        </w:rPr>
        <w:t xml:space="preserve"> </w:t>
      </w:r>
      <w:r w:rsidRPr="00CF5657">
        <w:rPr>
          <w:rFonts w:ascii="Cambria" w:hAnsi="Cambria" w:cs="Lucida Sans Unicode"/>
          <w:sz w:val="22"/>
          <w:szCs w:val="22"/>
        </w:rPr>
        <w:t>Khamaria SRN Bhadohi</w:t>
      </w:r>
    </w:p>
    <w:p w14:paraId="07A87145" w14:textId="1753D6B5" w:rsidR="005577EF" w:rsidRPr="00CF5657" w:rsidRDefault="000B312F" w:rsidP="00974797">
      <w:pPr>
        <w:pStyle w:val="ListParagraph"/>
        <w:numPr>
          <w:ilvl w:val="0"/>
          <w:numId w:val="35"/>
        </w:numPr>
        <w:spacing w:after="0"/>
        <w:jc w:val="both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Senior Secondary School (12th)</w:t>
      </w:r>
    </w:p>
    <w:p w14:paraId="4C842FEC" w14:textId="3A1AC7C2" w:rsidR="00F83B47" w:rsidRPr="00CF5657" w:rsidRDefault="00B40067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85.80</w:t>
      </w:r>
      <w:r w:rsidR="00F83B47" w:rsidRPr="00CF5657">
        <w:rPr>
          <w:rFonts w:ascii="Cambria" w:hAnsi="Cambria" w:cs="Lucida Sans Unicode"/>
          <w:sz w:val="22"/>
        </w:rPr>
        <w:t>%</w:t>
      </w:r>
    </w:p>
    <w:p w14:paraId="59A9CB2E" w14:textId="46CE25C3" w:rsidR="000B312F" w:rsidRPr="00CF5657" w:rsidRDefault="000B312F" w:rsidP="0045319C">
      <w:pPr>
        <w:pStyle w:val="ListParagraph"/>
        <w:numPr>
          <w:ilvl w:val="0"/>
          <w:numId w:val="4"/>
        </w:numPr>
        <w:spacing w:after="0"/>
        <w:rPr>
          <w:rFonts w:ascii="Cambria" w:hAnsi="Cambria" w:cs="Lucida Sans Unicode"/>
          <w:sz w:val="22"/>
        </w:rPr>
      </w:pPr>
      <w:r w:rsidRPr="00CF5657">
        <w:rPr>
          <w:rFonts w:ascii="Cambria" w:hAnsi="Cambria" w:cs="Lucida Sans Unicode"/>
          <w:sz w:val="22"/>
        </w:rPr>
        <w:t>2014</w:t>
      </w:r>
    </w:p>
    <w:p w14:paraId="61E49A3F" w14:textId="77777777" w:rsidR="000B312F" w:rsidRPr="00CF5657" w:rsidRDefault="000B312F" w:rsidP="0045319C">
      <w:pPr>
        <w:pStyle w:val="ListParagraph"/>
        <w:spacing w:after="0"/>
        <w:ind w:left="720" w:firstLine="0"/>
        <w:rPr>
          <w:rFonts w:ascii="Cambria" w:hAnsi="Cambria"/>
          <w:sz w:val="22"/>
        </w:rPr>
      </w:pPr>
    </w:p>
    <w:p w14:paraId="19FE4A5E" w14:textId="552CCADE" w:rsidR="000B312F" w:rsidRPr="00CF5657" w:rsidRDefault="00B40067" w:rsidP="0045319C">
      <w:pPr>
        <w:pStyle w:val="Subsection"/>
        <w:numPr>
          <w:ilvl w:val="0"/>
          <w:numId w:val="4"/>
        </w:numPr>
        <w:rPr>
          <w:rFonts w:ascii="Cambria" w:hAnsi="Cambria"/>
          <w:sz w:val="22"/>
          <w:szCs w:val="22"/>
        </w:rPr>
      </w:pPr>
      <w:r w:rsidRPr="00CF5657">
        <w:rPr>
          <w:rFonts w:ascii="Cambria" w:hAnsi="Cambria"/>
          <w:sz w:val="22"/>
          <w:szCs w:val="22"/>
        </w:rPr>
        <w:t>Shaheed Naresh Inter College, Khamaria SRN Bhadohi</w:t>
      </w:r>
    </w:p>
    <w:p w14:paraId="0527B93B" w14:textId="42E209C0" w:rsidR="005577EF" w:rsidRPr="00CF5657" w:rsidRDefault="000B312F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High Secondary School (10th)</w:t>
      </w:r>
    </w:p>
    <w:p w14:paraId="749CD560" w14:textId="7A872E3E" w:rsidR="00F83B47" w:rsidRPr="00CF5657" w:rsidRDefault="00B40067" w:rsidP="005577EF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86.83%</w:t>
      </w:r>
    </w:p>
    <w:p w14:paraId="481CD503" w14:textId="77777777" w:rsidR="000B312F" w:rsidRPr="00CF5657" w:rsidRDefault="000B312F" w:rsidP="0045319C">
      <w:pPr>
        <w:pStyle w:val="ListParagraph"/>
        <w:numPr>
          <w:ilvl w:val="0"/>
          <w:numId w:val="4"/>
        </w:numPr>
        <w:spacing w:after="0"/>
        <w:rPr>
          <w:rStyle w:val="IntenseEmphasis"/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2012</w:t>
      </w:r>
    </w:p>
    <w:p w14:paraId="1524C024" w14:textId="77777777" w:rsidR="000B312F" w:rsidRPr="00E26F63" w:rsidRDefault="000B312F" w:rsidP="0045319C">
      <w:pPr>
        <w:pStyle w:val="ListParagraph"/>
        <w:ind w:left="720" w:firstLine="0"/>
        <w:rPr>
          <w:sz w:val="18"/>
          <w:szCs w:val="18"/>
        </w:rPr>
      </w:pPr>
    </w:p>
    <w:p w14:paraId="015AC558" w14:textId="77777777" w:rsidR="00033927" w:rsidRPr="00E26F63" w:rsidRDefault="00033927" w:rsidP="00033927">
      <w:pPr>
        <w:rPr>
          <w:sz w:val="18"/>
          <w:szCs w:val="18"/>
        </w:rPr>
      </w:pPr>
    </w:p>
    <w:p w14:paraId="0B310BD1" w14:textId="7B31BC7B" w:rsidR="000C7376" w:rsidRPr="00CF5657" w:rsidRDefault="000C4DC7" w:rsidP="000C7376">
      <w:pPr>
        <w:pStyle w:val="SectionHeading"/>
        <w:rPr>
          <w:b/>
          <w:bCs/>
          <w:sz w:val="24"/>
          <w:szCs w:val="24"/>
          <w:u w:val="single"/>
        </w:rPr>
      </w:pPr>
      <w:r w:rsidRPr="00CF5657">
        <w:rPr>
          <w:b/>
          <w:bCs/>
          <w:sz w:val="24"/>
          <w:szCs w:val="24"/>
          <w:u w:val="single"/>
        </w:rPr>
        <w:t xml:space="preserve">TECHNICAL </w:t>
      </w:r>
      <w:r w:rsidR="0045319C" w:rsidRPr="00CF5657">
        <w:rPr>
          <w:b/>
          <w:bCs/>
          <w:sz w:val="24"/>
          <w:szCs w:val="24"/>
          <w:u w:val="single"/>
        </w:rPr>
        <w:t>Skills</w:t>
      </w:r>
    </w:p>
    <w:p w14:paraId="76EDA044" w14:textId="43CA8331" w:rsidR="00C51B9E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Html5</w:t>
      </w:r>
    </w:p>
    <w:p w14:paraId="754A19AC" w14:textId="34FF9FD4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Css3</w:t>
      </w:r>
    </w:p>
    <w:p w14:paraId="4DA35112" w14:textId="36236951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Javascript</w:t>
      </w:r>
    </w:p>
    <w:p w14:paraId="0D69FD34" w14:textId="2339DCD6" w:rsidR="006D1D0C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Jquery</w:t>
      </w:r>
    </w:p>
    <w:p w14:paraId="5FB4C090" w14:textId="37D3DA41" w:rsidR="00F92A47" w:rsidRDefault="00F92A47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Ajax</w:t>
      </w:r>
    </w:p>
    <w:p w14:paraId="22DDB259" w14:textId="2E0FBB01" w:rsidR="00A80ABD" w:rsidRDefault="00A80ABD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json</w:t>
      </w:r>
    </w:p>
    <w:p w14:paraId="6C4540CD" w14:textId="5E40F484" w:rsidR="00F92A47" w:rsidRDefault="00F92A47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Responsive Design</w:t>
      </w:r>
    </w:p>
    <w:p w14:paraId="21C6AF54" w14:textId="3C3DF5CD" w:rsidR="00F92A47" w:rsidRPr="00CF5657" w:rsidRDefault="00F92A47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UI Testing</w:t>
      </w:r>
    </w:p>
    <w:p w14:paraId="078C0F76" w14:textId="28E86409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Bootstrap4</w:t>
      </w:r>
    </w:p>
    <w:p w14:paraId="7DD9D5B4" w14:textId="27EFBD7D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Sass</w:t>
      </w:r>
    </w:p>
    <w:p w14:paraId="76527AAB" w14:textId="22ADC1E8" w:rsidR="006D1D0C" w:rsidRPr="00CF5657" w:rsidRDefault="006D1D0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Photoshop</w:t>
      </w:r>
    </w:p>
    <w:p w14:paraId="197E25C6" w14:textId="53F67E6B" w:rsidR="008C1584" w:rsidRPr="00A345D1" w:rsidRDefault="000029CC" w:rsidP="00A345D1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PSD</w:t>
      </w:r>
      <w:r w:rsidR="006D1D0C" w:rsidRPr="00CF5657">
        <w:rPr>
          <w:rFonts w:ascii="Cambria" w:hAnsi="Cambria" w:cs="Lucida Sans Unicode"/>
          <w:sz w:val="22"/>
          <w:lang w:val="en-IN"/>
        </w:rPr>
        <w:t xml:space="preserve"> to Html</w:t>
      </w:r>
    </w:p>
    <w:p w14:paraId="287DF9F1" w14:textId="44E8C5FF" w:rsidR="006D1D0C" w:rsidRPr="00CF5657" w:rsidRDefault="000029C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Angular JS</w:t>
      </w:r>
    </w:p>
    <w:p w14:paraId="5138EE42" w14:textId="12D428E3" w:rsidR="00285CA3" w:rsidRPr="00A345D1" w:rsidRDefault="006D1D0C" w:rsidP="00A345D1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Angular7</w:t>
      </w:r>
    </w:p>
    <w:p w14:paraId="7C69FD4B" w14:textId="5AA3F9D8" w:rsidR="006D1D0C" w:rsidRDefault="006D1D0C" w:rsidP="00F92A47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Github</w:t>
      </w:r>
    </w:p>
    <w:p w14:paraId="694DBC7C" w14:textId="77F00F0B" w:rsidR="0088330A" w:rsidRPr="00F92A47" w:rsidRDefault="0088330A" w:rsidP="00F92A47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Express.js</w:t>
      </w:r>
    </w:p>
    <w:p w14:paraId="20DAE015" w14:textId="50E8C873" w:rsidR="002F24C5" w:rsidRPr="00CF5657" w:rsidRDefault="002F24C5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Mongodb</w:t>
      </w:r>
    </w:p>
    <w:p w14:paraId="07D35176" w14:textId="0D5EC08B" w:rsidR="002F24C5" w:rsidRDefault="002F24C5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Node.js</w:t>
      </w:r>
    </w:p>
    <w:p w14:paraId="2C85D175" w14:textId="75FC86A8" w:rsidR="00A80ABD" w:rsidRDefault="00A80ABD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Rest API</w:t>
      </w:r>
    </w:p>
    <w:p w14:paraId="73C6D649" w14:textId="097DA26D" w:rsidR="00A80ABD" w:rsidRPr="00CF5657" w:rsidRDefault="00A80ABD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>
        <w:rPr>
          <w:rFonts w:ascii="Cambria" w:hAnsi="Cambria" w:cs="Lucida Sans Unicode"/>
          <w:sz w:val="22"/>
          <w:lang w:val="en-IN"/>
        </w:rPr>
        <w:t>Web Services</w:t>
      </w:r>
    </w:p>
    <w:p w14:paraId="092729C0" w14:textId="1FB224D0" w:rsidR="006D1D0C" w:rsidRPr="00CF5657" w:rsidRDefault="000029CC" w:rsidP="006D1D0C">
      <w:pPr>
        <w:pStyle w:val="ListParagraph"/>
        <w:numPr>
          <w:ilvl w:val="0"/>
          <w:numId w:val="22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SEO</w:t>
      </w:r>
    </w:p>
    <w:p w14:paraId="69E2747A" w14:textId="7571A6F3" w:rsidR="006D1D0C" w:rsidRPr="00E26F63" w:rsidRDefault="006D1D0C" w:rsidP="006D1D0C">
      <w:pPr>
        <w:pStyle w:val="ListParagraph"/>
        <w:ind w:left="284" w:right="-126" w:firstLine="0"/>
        <w:jc w:val="both"/>
        <w:rPr>
          <w:rFonts w:ascii="Cambria" w:hAnsi="Cambria" w:cs="Lucida Sans Unicode"/>
          <w:sz w:val="18"/>
          <w:szCs w:val="18"/>
          <w:lang w:val="en-IN"/>
        </w:rPr>
      </w:pPr>
      <w:r w:rsidRPr="00E26F63">
        <w:rPr>
          <w:rFonts w:ascii="Cambria" w:hAnsi="Cambria" w:cs="Lucida Sans Unicode"/>
          <w:sz w:val="18"/>
          <w:szCs w:val="18"/>
          <w:lang w:val="en-IN"/>
        </w:rPr>
        <w:t xml:space="preserve">                                                           </w:t>
      </w:r>
    </w:p>
    <w:p w14:paraId="68937025" w14:textId="6227BDC1" w:rsidR="00062E50" w:rsidRPr="00CF5657" w:rsidRDefault="000C4DC7" w:rsidP="00BA2588">
      <w:pPr>
        <w:ind w:right="-126"/>
        <w:jc w:val="both"/>
        <w:rPr>
          <w:rFonts w:asciiTheme="majorHAnsi" w:hAnsiTheme="majorHAnsi" w:cs="Lucida Sans Unicode"/>
          <w:b/>
          <w:sz w:val="24"/>
          <w:szCs w:val="24"/>
          <w:u w:val="single"/>
          <w:lang w:val="en-IN"/>
        </w:rPr>
      </w:pPr>
      <w:r w:rsidRPr="00E26F63">
        <w:rPr>
          <w:rFonts w:ascii="Cambria" w:hAnsi="Cambria" w:cs="Lucida Sans Unicode"/>
          <w:sz w:val="18"/>
          <w:szCs w:val="18"/>
          <w:lang w:val="en-IN"/>
        </w:rPr>
        <w:t xml:space="preserve">                               </w:t>
      </w:r>
      <w:r w:rsidR="00C51B9E" w:rsidRPr="00E26F63">
        <w:rPr>
          <w:rFonts w:ascii="Cambria" w:hAnsi="Cambria" w:cs="Lucida Sans Unicode"/>
          <w:sz w:val="18"/>
          <w:szCs w:val="18"/>
          <w:lang w:val="en-IN"/>
        </w:rPr>
        <w:t xml:space="preserve">                     </w:t>
      </w:r>
      <w:r w:rsidR="00E26F63">
        <w:rPr>
          <w:rFonts w:ascii="Cambria" w:hAnsi="Cambria" w:cs="Lucida Sans Unicode"/>
          <w:sz w:val="18"/>
          <w:szCs w:val="18"/>
          <w:lang w:val="en-IN"/>
        </w:rPr>
        <w:t xml:space="preserve">                                                           </w:t>
      </w:r>
      <w:r w:rsidR="00C51B9E" w:rsidRPr="00CF5657">
        <w:rPr>
          <w:rFonts w:asciiTheme="majorHAnsi" w:hAnsiTheme="majorHAnsi" w:cs="Lucida Sans Unicode"/>
          <w:b/>
          <w:sz w:val="24"/>
          <w:szCs w:val="24"/>
          <w:u w:val="single"/>
          <w:lang w:val="en-IN"/>
        </w:rPr>
        <w:t>ADDITIONAL SKILLS</w:t>
      </w:r>
    </w:p>
    <w:p w14:paraId="18ED1BF2" w14:textId="0E257077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Creativity</w:t>
      </w:r>
    </w:p>
    <w:p w14:paraId="7F9ED1EB" w14:textId="782B8F61" w:rsidR="00C51B9E" w:rsidRPr="00CF5657" w:rsidRDefault="000029CC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Adapta</w:t>
      </w:r>
      <w:r w:rsidR="00C51B9E" w:rsidRPr="00CF5657">
        <w:rPr>
          <w:rFonts w:ascii="Cambria" w:hAnsi="Cambria" w:cs="Lucida Sans Unicode"/>
          <w:sz w:val="22"/>
          <w:lang w:val="en-IN"/>
        </w:rPr>
        <w:t>bility</w:t>
      </w:r>
    </w:p>
    <w:p w14:paraId="0AE8234E" w14:textId="16ED4ACF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Project Management</w:t>
      </w:r>
    </w:p>
    <w:p w14:paraId="1F1F82E5" w14:textId="001CCADD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Time Management</w:t>
      </w:r>
    </w:p>
    <w:p w14:paraId="577D61C6" w14:textId="57E496BE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Ability to Work Under Presser</w:t>
      </w:r>
    </w:p>
    <w:p w14:paraId="6B9F4345" w14:textId="4B52376C" w:rsidR="00C51B9E" w:rsidRPr="00CF5657" w:rsidRDefault="00C51B9E" w:rsidP="00C51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22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Communication</w:t>
      </w:r>
    </w:p>
    <w:p w14:paraId="356A8814" w14:textId="6801D871" w:rsidR="00BD2476" w:rsidRPr="00E26F63" w:rsidRDefault="00C51B9E" w:rsidP="003D7B9E">
      <w:pPr>
        <w:pStyle w:val="ListParagraph"/>
        <w:numPr>
          <w:ilvl w:val="0"/>
          <w:numId w:val="18"/>
        </w:numPr>
        <w:ind w:right="-126"/>
        <w:jc w:val="both"/>
        <w:rPr>
          <w:rFonts w:ascii="Cambria" w:hAnsi="Cambria" w:cs="Lucida Sans Unicode"/>
          <w:sz w:val="18"/>
          <w:szCs w:val="18"/>
          <w:u w:val="single"/>
          <w:lang w:val="en-IN"/>
        </w:rPr>
      </w:pPr>
      <w:r w:rsidRPr="00CF5657">
        <w:rPr>
          <w:rFonts w:ascii="Cambria" w:hAnsi="Cambria" w:cs="Lucida Sans Unicode"/>
          <w:sz w:val="22"/>
          <w:lang w:val="en-IN"/>
        </w:rPr>
        <w:t>Positive Attitude</w:t>
      </w:r>
    </w:p>
    <w:p w14:paraId="2786DE2F" w14:textId="132ACE7C" w:rsidR="001D57C9" w:rsidRPr="00CF5657" w:rsidRDefault="00AA7BF2" w:rsidP="00CF5657">
      <w:pPr>
        <w:pStyle w:val="SectionHeading"/>
        <w:ind w:left="720"/>
        <w:jc w:val="both"/>
        <w:rPr>
          <w:rFonts w:cs="Lucida Sans Unicode"/>
          <w:b/>
          <w:bCs/>
          <w:sz w:val="24"/>
          <w:szCs w:val="24"/>
          <w:u w:val="single"/>
        </w:rPr>
      </w:pPr>
      <w:r w:rsidRPr="00CF5657">
        <w:rPr>
          <w:rFonts w:cs="Lucida Sans Unicode"/>
          <w:b/>
          <w:bCs/>
          <w:sz w:val="24"/>
          <w:szCs w:val="24"/>
        </w:rPr>
        <w:t xml:space="preserve">                                    </w:t>
      </w:r>
      <w:r w:rsidR="009F1EA9" w:rsidRPr="00CF5657">
        <w:rPr>
          <w:rFonts w:cs="Lucida Sans Unicode"/>
          <w:b/>
          <w:bCs/>
          <w:sz w:val="24"/>
          <w:szCs w:val="24"/>
        </w:rPr>
        <w:t xml:space="preserve">    </w:t>
      </w:r>
      <w:r w:rsidR="00BD2476" w:rsidRPr="00CF5657">
        <w:rPr>
          <w:rFonts w:cs="Lucida Sans Unicode"/>
          <w:b/>
          <w:bCs/>
          <w:sz w:val="24"/>
          <w:szCs w:val="24"/>
        </w:rPr>
        <w:t xml:space="preserve">    </w:t>
      </w:r>
      <w:r w:rsidR="001D57C9" w:rsidRPr="00CF5657">
        <w:rPr>
          <w:rFonts w:cs="Lucida Sans Unicode"/>
          <w:b/>
          <w:bCs/>
          <w:sz w:val="24"/>
          <w:szCs w:val="24"/>
          <w:u w:val="single"/>
        </w:rPr>
        <w:t>Achievement</w:t>
      </w:r>
      <w:r w:rsidR="00276FBA" w:rsidRPr="00CF5657">
        <w:rPr>
          <w:rFonts w:cs="Lucida Sans Unicode"/>
          <w:b/>
          <w:bCs/>
          <w:sz w:val="24"/>
          <w:szCs w:val="24"/>
          <w:u w:val="single"/>
        </w:rPr>
        <w:t>s</w:t>
      </w:r>
    </w:p>
    <w:p w14:paraId="480F4701" w14:textId="27BCD9E1" w:rsidR="001D57C9" w:rsidRPr="00CF5657" w:rsidRDefault="001D57C9" w:rsidP="00E26F63">
      <w:pPr>
        <w:pStyle w:val="ListParagraph"/>
        <w:numPr>
          <w:ilvl w:val="0"/>
          <w:numId w:val="34"/>
        </w:numPr>
        <w:ind w:left="5040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Secured II position in 12</w:t>
      </w:r>
      <w:r w:rsidRPr="00CF5657">
        <w:rPr>
          <w:rFonts w:ascii="Cambria" w:hAnsi="Cambria"/>
          <w:sz w:val="22"/>
          <w:vertAlign w:val="superscript"/>
        </w:rPr>
        <w:t>th</w:t>
      </w:r>
      <w:r w:rsidRPr="00CF5657">
        <w:rPr>
          <w:rFonts w:ascii="Cambria" w:hAnsi="Cambria"/>
          <w:sz w:val="22"/>
        </w:rPr>
        <w:t xml:space="preserve">  in my college</w:t>
      </w:r>
    </w:p>
    <w:p w14:paraId="5CB5063A" w14:textId="6962C0B4" w:rsidR="001D57C9" w:rsidRPr="00CF5657" w:rsidRDefault="001D57C9" w:rsidP="00E26F63">
      <w:pPr>
        <w:pStyle w:val="ListParagraph"/>
        <w:numPr>
          <w:ilvl w:val="0"/>
          <w:numId w:val="34"/>
        </w:numPr>
        <w:ind w:left="5040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Secured III position in 10</w:t>
      </w:r>
      <w:r w:rsidRPr="00CF5657">
        <w:rPr>
          <w:rFonts w:ascii="Cambria" w:hAnsi="Cambria"/>
          <w:sz w:val="22"/>
          <w:vertAlign w:val="superscript"/>
        </w:rPr>
        <w:t>th</w:t>
      </w:r>
      <w:r w:rsidRPr="00CF5657">
        <w:rPr>
          <w:rFonts w:ascii="Cambria" w:hAnsi="Cambria"/>
          <w:sz w:val="22"/>
        </w:rPr>
        <w:t xml:space="preserve"> in my college</w:t>
      </w:r>
    </w:p>
    <w:p w14:paraId="110AFB56" w14:textId="77777777" w:rsidR="001D57C9" w:rsidRPr="00E26F63" w:rsidRDefault="001D57C9" w:rsidP="001D57C9">
      <w:pPr>
        <w:pStyle w:val="ListParagraph"/>
        <w:ind w:left="4320" w:firstLine="0"/>
        <w:jc w:val="both"/>
        <w:rPr>
          <w:rFonts w:ascii="Cambria" w:hAnsi="Cambria"/>
          <w:sz w:val="18"/>
          <w:szCs w:val="18"/>
        </w:rPr>
      </w:pPr>
    </w:p>
    <w:p w14:paraId="5AF362F4" w14:textId="7CAE7831" w:rsidR="00BD2476" w:rsidRPr="00CF5657" w:rsidRDefault="001D57C9" w:rsidP="00A80ABD">
      <w:pPr>
        <w:pStyle w:val="SectionHeading"/>
        <w:jc w:val="both"/>
        <w:rPr>
          <w:rFonts w:cs="Lucida Sans Unicode"/>
          <w:b/>
          <w:bCs/>
          <w:sz w:val="24"/>
          <w:szCs w:val="24"/>
          <w:u w:val="single"/>
        </w:rPr>
      </w:pPr>
      <w:r w:rsidRPr="00CF5657">
        <w:rPr>
          <w:rFonts w:cs="Lucida Sans Unicode"/>
          <w:b/>
          <w:bCs/>
          <w:sz w:val="24"/>
          <w:szCs w:val="24"/>
        </w:rPr>
        <w:lastRenderedPageBreak/>
        <w:t xml:space="preserve">                                             </w:t>
      </w:r>
      <w:r w:rsidR="00CF5657">
        <w:rPr>
          <w:rFonts w:cs="Lucida Sans Unicode"/>
          <w:b/>
          <w:bCs/>
          <w:sz w:val="24"/>
          <w:szCs w:val="24"/>
        </w:rPr>
        <w:t xml:space="preserve">          </w:t>
      </w:r>
      <w:r w:rsidRPr="00CF5657">
        <w:rPr>
          <w:rFonts w:cs="Lucida Sans Unicode"/>
          <w:b/>
          <w:bCs/>
          <w:sz w:val="24"/>
          <w:szCs w:val="24"/>
        </w:rPr>
        <w:t xml:space="preserve"> </w:t>
      </w:r>
      <w:r w:rsidR="00BD2476" w:rsidRPr="00CF5657">
        <w:rPr>
          <w:rFonts w:cs="Lucida Sans Unicode"/>
          <w:b/>
          <w:bCs/>
          <w:sz w:val="24"/>
          <w:szCs w:val="24"/>
          <w:u w:val="single"/>
        </w:rPr>
        <w:t>HOBBIES</w:t>
      </w:r>
      <w:r w:rsidR="009F1EA9" w:rsidRPr="00CF5657">
        <w:rPr>
          <w:rFonts w:cs="Lucida Sans Unicode"/>
          <w:b/>
          <w:bCs/>
          <w:sz w:val="24"/>
          <w:szCs w:val="24"/>
          <w:u w:val="single"/>
        </w:rPr>
        <w:t xml:space="preserve">  </w:t>
      </w:r>
    </w:p>
    <w:p w14:paraId="09FD96B6" w14:textId="352D464C" w:rsidR="00BD2476" w:rsidRPr="00CF5657" w:rsidRDefault="00BD2476" w:rsidP="00E26F63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Travelling</w:t>
      </w:r>
    </w:p>
    <w:p w14:paraId="6AE6D270" w14:textId="34240361" w:rsidR="002F24C5" w:rsidRPr="00CF5657" w:rsidRDefault="002F24C5" w:rsidP="00E26F63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Designing</w:t>
      </w:r>
    </w:p>
    <w:p w14:paraId="6EF91F92" w14:textId="0E83A1E7" w:rsidR="002F24C5" w:rsidRPr="00CF5657" w:rsidRDefault="00BD2476" w:rsidP="002F24C5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Watching movies</w:t>
      </w:r>
    </w:p>
    <w:p w14:paraId="7E6E6381" w14:textId="738B7649" w:rsidR="00BD2476" w:rsidRPr="00CF5657" w:rsidRDefault="00BD2476" w:rsidP="00E26F63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>Reading Book</w:t>
      </w:r>
      <w:r w:rsidR="000F5D45" w:rsidRPr="00CF5657">
        <w:rPr>
          <w:rFonts w:ascii="Cambria" w:hAnsi="Cambria"/>
          <w:sz w:val="22"/>
        </w:rPr>
        <w:t>s</w:t>
      </w:r>
    </w:p>
    <w:p w14:paraId="275E8425" w14:textId="620A0174" w:rsidR="00D27FA9" w:rsidRPr="00CF5657" w:rsidRDefault="00D27FA9" w:rsidP="00E26F63">
      <w:pPr>
        <w:pStyle w:val="ListParagraph"/>
        <w:numPr>
          <w:ilvl w:val="0"/>
          <w:numId w:val="24"/>
        </w:numPr>
        <w:ind w:left="4965"/>
        <w:jc w:val="both"/>
        <w:rPr>
          <w:rFonts w:ascii="Cambria" w:hAnsi="Cambria"/>
          <w:sz w:val="22"/>
        </w:rPr>
      </w:pPr>
      <w:r w:rsidRPr="00CF5657">
        <w:rPr>
          <w:rFonts w:ascii="Cambria" w:hAnsi="Cambria"/>
          <w:sz w:val="22"/>
        </w:rPr>
        <w:t xml:space="preserve">Blogging </w:t>
      </w:r>
    </w:p>
    <w:p w14:paraId="017594B8" w14:textId="77777777" w:rsidR="0090406E" w:rsidRPr="00E26F63" w:rsidRDefault="0090406E" w:rsidP="0090406E">
      <w:pPr>
        <w:jc w:val="both"/>
        <w:rPr>
          <w:rFonts w:ascii="Cambria" w:hAnsi="Cambria"/>
          <w:sz w:val="18"/>
          <w:szCs w:val="18"/>
        </w:rPr>
      </w:pPr>
    </w:p>
    <w:p w14:paraId="0E1C4AFF" w14:textId="5DC7AF4F" w:rsidR="000C7376" w:rsidRDefault="00647163" w:rsidP="00A345D1">
      <w:pPr>
        <w:pStyle w:val="SectionHeading"/>
        <w:rPr>
          <w:rFonts w:cs="Lucida Sans Unicode"/>
          <w:b/>
          <w:bCs/>
          <w:sz w:val="24"/>
          <w:szCs w:val="24"/>
          <w:u w:val="single"/>
        </w:rPr>
      </w:pPr>
      <w:r w:rsidRPr="00CF5657">
        <w:rPr>
          <w:rFonts w:cs="Lucida Sans Unicode"/>
          <w:b/>
          <w:bCs/>
          <w:sz w:val="24"/>
          <w:szCs w:val="24"/>
          <w:u w:val="single"/>
        </w:rPr>
        <w:t>Projects</w:t>
      </w:r>
    </w:p>
    <w:p w14:paraId="5DD733E5" w14:textId="77777777" w:rsidR="00A345D1" w:rsidRPr="00A345D1" w:rsidRDefault="00A345D1" w:rsidP="00A345D1"/>
    <w:p w14:paraId="5F4E2603" w14:textId="77777777" w:rsidR="00A345D1" w:rsidRPr="00A345D1" w:rsidRDefault="00A345D1" w:rsidP="00A345D1">
      <w:pPr>
        <w:rPr>
          <w:rFonts w:ascii="Lucida Sans Unicode" w:hAnsi="Lucida Sans Unicode" w:cs="Lucida Sans Unicode"/>
          <w:sz w:val="24"/>
          <w:szCs w:val="24"/>
          <w:u w:val="single"/>
          <w:lang w:val="en-IN"/>
        </w:rPr>
      </w:pPr>
      <w:r w:rsidRPr="00A345D1">
        <w:rPr>
          <w:rFonts w:ascii="Lucida Sans Unicode" w:hAnsi="Lucida Sans Unicode" w:cs="Lucida Sans Unicode"/>
          <w:sz w:val="24"/>
          <w:szCs w:val="24"/>
          <w:u w:val="single"/>
          <w:lang w:val="en-IN"/>
        </w:rPr>
        <w:t>My own portfolio –</w:t>
      </w:r>
    </w:p>
    <w:p w14:paraId="5B156846" w14:textId="3051D124" w:rsidR="00A345D1" w:rsidRPr="00367D18" w:rsidRDefault="00F6099F" w:rsidP="00A345D1">
      <w:pPr>
        <w:rPr>
          <w:rFonts w:ascii="Lucida Sans" w:hAnsi="Lucida Sans"/>
          <w:sz w:val="24"/>
          <w:szCs w:val="24"/>
        </w:rPr>
      </w:pPr>
      <w:hyperlink r:id="rId15" w:history="1">
        <w:r w:rsidR="00537CDD" w:rsidRPr="00367D18">
          <w:rPr>
            <w:rStyle w:val="Hyperlink"/>
            <w:rFonts w:ascii="Lucida Sans" w:hAnsi="Lucida Sans"/>
            <w:sz w:val="24"/>
            <w:szCs w:val="24"/>
            <w:u w:val="none"/>
          </w:rPr>
          <w:t>https://developer.ashishtech.com/</w:t>
        </w:r>
      </w:hyperlink>
    </w:p>
    <w:p w14:paraId="1316BB06" w14:textId="3C7DF4AC" w:rsidR="00367D18" w:rsidRDefault="00367D18" w:rsidP="00367D18">
      <w:pPr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t>Blog</w:t>
      </w:r>
    </w:p>
    <w:p w14:paraId="47203497" w14:textId="37EE9349" w:rsidR="00367D18" w:rsidRPr="00367D18" w:rsidRDefault="00F6099F" w:rsidP="00367D18">
      <w:pPr>
        <w:rPr>
          <w:rFonts w:ascii="Lucida Sans" w:hAnsi="Lucida Sans"/>
          <w:sz w:val="24"/>
          <w:szCs w:val="24"/>
        </w:rPr>
      </w:pPr>
      <w:hyperlink r:id="rId16" w:history="1">
        <w:r w:rsidR="00367D18" w:rsidRPr="00367D18">
          <w:rPr>
            <w:rStyle w:val="Hyperlink"/>
            <w:rFonts w:ascii="Lucida Sans" w:hAnsi="Lucida Sans"/>
            <w:sz w:val="24"/>
            <w:szCs w:val="24"/>
            <w:u w:val="none"/>
          </w:rPr>
          <w:t>https://ashishtech.com</w:t>
        </w:r>
      </w:hyperlink>
    </w:p>
    <w:p w14:paraId="038B3531" w14:textId="1EAA9A16" w:rsidR="003B69E7" w:rsidRPr="00A345D1" w:rsidRDefault="00C91138" w:rsidP="00A345D1">
      <w:pPr>
        <w:pStyle w:val="ListParagraph"/>
        <w:ind w:left="0" w:firstLine="0"/>
        <w:rPr>
          <w:rFonts w:ascii="Lucida Sans Unicode" w:hAnsi="Lucida Sans Unicode" w:cs="Lucida Sans Unicode"/>
          <w:sz w:val="24"/>
          <w:szCs w:val="24"/>
          <w:u w:val="single"/>
          <w:lang w:val="en-IN"/>
        </w:rPr>
      </w:pPr>
      <w:r w:rsidRPr="00A345D1">
        <w:rPr>
          <w:rFonts w:ascii="Lucida Sans Unicode" w:hAnsi="Lucida Sans Unicode" w:cs="Lucida Sans Unicode"/>
          <w:sz w:val="24"/>
          <w:szCs w:val="24"/>
          <w:u w:val="single"/>
          <w:lang w:val="en-IN"/>
        </w:rPr>
        <w:t>Frontend projects</w:t>
      </w:r>
    </w:p>
    <w:p w14:paraId="191CB082" w14:textId="5A3F508A" w:rsidR="0090406E" w:rsidRPr="00367D18" w:rsidRDefault="00F6099F" w:rsidP="00537CDD">
      <w:pPr>
        <w:pStyle w:val="ListParagraph"/>
        <w:ind w:left="2160" w:firstLine="0"/>
        <w:jc w:val="both"/>
        <w:rPr>
          <w:rFonts w:ascii="Lucida Sans" w:hAnsi="Lucida Sans" w:cs="Lucida Sans Unicode"/>
          <w:sz w:val="22"/>
          <w:lang w:val="en-IN"/>
        </w:rPr>
      </w:pPr>
      <w:hyperlink r:id="rId17" w:history="1">
        <w:r w:rsidR="00537CDD" w:rsidRPr="00367D18">
          <w:rPr>
            <w:rStyle w:val="Hyperlink"/>
            <w:rFonts w:ascii="Lucida Sans" w:hAnsi="Lucida Sans" w:cs="Lucida Sans Unicode"/>
            <w:sz w:val="22"/>
            <w:u w:val="none"/>
            <w:lang w:val="en-IN"/>
          </w:rPr>
          <w:t>https://developer.ashishtech.com/portfolio/bootstrapproject2/index.html</w:t>
        </w:r>
      </w:hyperlink>
    </w:p>
    <w:p w14:paraId="4A01B259" w14:textId="50DEB90F" w:rsidR="00537CDD" w:rsidRPr="00367D18" w:rsidRDefault="00F6099F" w:rsidP="00537CDD">
      <w:pPr>
        <w:pStyle w:val="ListParagraph"/>
        <w:ind w:left="2160" w:firstLine="0"/>
        <w:jc w:val="both"/>
        <w:rPr>
          <w:rFonts w:ascii="Lucida Sans" w:hAnsi="Lucida Sans" w:cs="Lucida Sans Unicode"/>
          <w:sz w:val="22"/>
          <w:lang w:val="en-IN"/>
        </w:rPr>
      </w:pPr>
      <w:hyperlink r:id="rId18" w:history="1">
        <w:r w:rsidR="00537CDD" w:rsidRPr="00367D18">
          <w:rPr>
            <w:rStyle w:val="Hyperlink"/>
            <w:rFonts w:ascii="Lucida Sans" w:hAnsi="Lucida Sans" w:cs="Lucida Sans Unicode"/>
            <w:sz w:val="22"/>
            <w:u w:val="none"/>
            <w:lang w:val="en-IN"/>
          </w:rPr>
          <w:t>https://developer.ashishtech.com/portfolio/bootstrapproject3/index.html</w:t>
        </w:r>
      </w:hyperlink>
    </w:p>
    <w:p w14:paraId="0B6E5FFA" w14:textId="53D64940" w:rsidR="00537CDD" w:rsidRPr="00367D18" w:rsidRDefault="00F6099F" w:rsidP="00537CDD">
      <w:pPr>
        <w:pStyle w:val="ListParagraph"/>
        <w:ind w:left="2160" w:firstLine="0"/>
        <w:jc w:val="both"/>
        <w:rPr>
          <w:rFonts w:ascii="Lucida Sans" w:hAnsi="Lucida Sans" w:cs="Lucida Sans Unicode"/>
          <w:sz w:val="22"/>
          <w:lang w:val="en-IN"/>
        </w:rPr>
      </w:pPr>
      <w:hyperlink r:id="rId19" w:history="1">
        <w:r w:rsidR="00537CDD" w:rsidRPr="00367D18">
          <w:rPr>
            <w:rStyle w:val="Hyperlink"/>
            <w:rFonts w:ascii="Lucida Sans" w:hAnsi="Lucida Sans" w:cs="Lucida Sans Unicode"/>
            <w:sz w:val="22"/>
            <w:u w:val="none"/>
            <w:lang w:val="en-IN"/>
          </w:rPr>
          <w:t>https://developer.ashishtech.com/portfolio/bootstrapproject4/index.html</w:t>
        </w:r>
      </w:hyperlink>
    </w:p>
    <w:p w14:paraId="5EC4FF01" w14:textId="61934035" w:rsidR="00537CDD" w:rsidRPr="00367D18" w:rsidRDefault="00F6099F" w:rsidP="00537CDD">
      <w:pPr>
        <w:pStyle w:val="ListParagraph"/>
        <w:ind w:left="2160" w:firstLine="0"/>
        <w:jc w:val="both"/>
        <w:rPr>
          <w:rFonts w:ascii="Lucida Sans" w:hAnsi="Lucida Sans" w:cs="Lucida Sans Unicode"/>
          <w:sz w:val="22"/>
          <w:lang w:val="en-IN"/>
        </w:rPr>
      </w:pPr>
      <w:hyperlink r:id="rId20" w:history="1">
        <w:r w:rsidR="00537CDD" w:rsidRPr="00367D18">
          <w:rPr>
            <w:rStyle w:val="Hyperlink"/>
            <w:rFonts w:ascii="Lucida Sans" w:hAnsi="Lucida Sans" w:cs="Lucida Sans Unicode"/>
            <w:sz w:val="22"/>
            <w:u w:val="none"/>
            <w:lang w:val="en-IN"/>
          </w:rPr>
          <w:t>https://developer.ashishtech.com/portfolio/bootstrapproject1/index.html</w:t>
        </w:r>
      </w:hyperlink>
    </w:p>
    <w:p w14:paraId="21C9434B" w14:textId="77777777" w:rsidR="00367D18" w:rsidRDefault="00367D18" w:rsidP="00537CDD">
      <w:pPr>
        <w:pStyle w:val="ListParagraph"/>
        <w:ind w:left="2160" w:firstLine="0"/>
        <w:jc w:val="both"/>
        <w:rPr>
          <w:rFonts w:ascii="Lucida Sans" w:hAnsi="Lucida Sans" w:cs="Lucida Sans Unicode"/>
          <w:sz w:val="22"/>
          <w:lang w:val="en-IN"/>
        </w:rPr>
      </w:pPr>
    </w:p>
    <w:p w14:paraId="09C410B6" w14:textId="0F9304A8" w:rsidR="00367D18" w:rsidRPr="00367D18" w:rsidRDefault="00367D18" w:rsidP="00367D18">
      <w:pPr>
        <w:pStyle w:val="ListParagraph"/>
        <w:ind w:left="720" w:firstLine="0"/>
        <w:rPr>
          <w:rFonts w:ascii="Lucida Sans" w:hAnsi="Lucida Sans" w:cs="Lucida Sans Unicode"/>
          <w:sz w:val="22"/>
          <w:lang w:val="en-IN"/>
        </w:rPr>
      </w:pPr>
      <w:r>
        <w:rPr>
          <w:rFonts w:ascii="Lucida Sans" w:hAnsi="Lucida Sans" w:cs="Lucida Sans Unicode"/>
          <w:sz w:val="22"/>
          <w:lang w:val="en-IN"/>
        </w:rPr>
        <w:t>client’s Project website design</w:t>
      </w:r>
    </w:p>
    <w:p w14:paraId="69132E75" w14:textId="1F8D82E0" w:rsidR="00537CDD" w:rsidRPr="00367D18" w:rsidRDefault="00F6099F" w:rsidP="00367D18">
      <w:pPr>
        <w:pStyle w:val="ListParagraph"/>
        <w:ind w:left="720" w:firstLine="0"/>
        <w:rPr>
          <w:rFonts w:ascii="Lucida Sans" w:hAnsi="Lucida Sans" w:cs="Lucida Sans Unicode"/>
          <w:sz w:val="22"/>
          <w:lang w:val="en-IN"/>
        </w:rPr>
      </w:pPr>
      <w:hyperlink r:id="rId21" w:history="1">
        <w:r w:rsidR="00537CDD" w:rsidRPr="00367D18">
          <w:rPr>
            <w:rStyle w:val="Hyperlink"/>
            <w:rFonts w:ascii="Lucida Sans" w:hAnsi="Lucida Sans" w:cs="Lucida Sans Unicode"/>
            <w:sz w:val="22"/>
            <w:u w:val="none"/>
            <w:lang w:val="en-IN"/>
          </w:rPr>
          <w:t>https://ashish221306.github.io/asg/</w:t>
        </w:r>
      </w:hyperlink>
    </w:p>
    <w:p w14:paraId="16265C9A" w14:textId="77777777" w:rsidR="00367D18" w:rsidRPr="00C91138" w:rsidRDefault="00367D18" w:rsidP="00367D18">
      <w:pPr>
        <w:pStyle w:val="ListParagraph"/>
        <w:ind w:left="2160" w:firstLine="0"/>
        <w:rPr>
          <w:rFonts w:ascii="Lucida Sans" w:hAnsi="Lucida Sans" w:cs="Lucida Sans Unicode"/>
          <w:sz w:val="22"/>
          <w:lang w:val="en-IN"/>
        </w:rPr>
      </w:pPr>
    </w:p>
    <w:p w14:paraId="58322F96" w14:textId="39750467" w:rsidR="00C91138" w:rsidRPr="00367D18" w:rsidRDefault="00C91138" w:rsidP="00A345D1">
      <w:pPr>
        <w:rPr>
          <w:rFonts w:ascii="Lucida Sans" w:hAnsi="Lucida Sans" w:cs="Lucida Sans Unicode"/>
          <w:sz w:val="24"/>
          <w:szCs w:val="24"/>
          <w:lang w:val="en-IN"/>
        </w:rPr>
      </w:pPr>
      <w:r w:rsidRPr="00367D18">
        <w:rPr>
          <w:rFonts w:ascii="Lucida Sans" w:hAnsi="Lucida Sans" w:cs="Lucida Sans Unicode"/>
          <w:sz w:val="24"/>
          <w:szCs w:val="24"/>
          <w:lang w:val="en-IN"/>
        </w:rPr>
        <w:t>Full Stack Projects</w:t>
      </w:r>
    </w:p>
    <w:p w14:paraId="7505380E" w14:textId="2E74C62F" w:rsidR="00810F96" w:rsidRPr="00367D18" w:rsidRDefault="00810F96" w:rsidP="00A345D1">
      <w:pPr>
        <w:ind w:left="720"/>
        <w:rPr>
          <w:rFonts w:ascii="Lucida Sans" w:hAnsi="Lucida Sans" w:cs="Lucida Sans Unicode"/>
          <w:color w:val="7F7F7F" w:themeColor="text1" w:themeTint="80"/>
          <w:lang w:val="en-IN"/>
        </w:rPr>
      </w:pPr>
      <w:r w:rsidRPr="00367D18">
        <w:rPr>
          <w:rFonts w:ascii="Lucida Sans" w:hAnsi="Lucida Sans" w:cs="Lucida Sans Unicode"/>
          <w:color w:val="7F7F7F" w:themeColor="text1" w:themeTint="80"/>
          <w:lang w:val="en-IN"/>
        </w:rPr>
        <w:t>I have made three full stack projects in node.js with express.js and mongoDB</w:t>
      </w:r>
    </w:p>
    <w:p w14:paraId="189ADE49" w14:textId="30C5A0FF" w:rsidR="00A345D1" w:rsidRPr="00367D18" w:rsidRDefault="00F6099F" w:rsidP="00A345D1">
      <w:pPr>
        <w:rPr>
          <w:rFonts w:ascii="Lucida Sans" w:hAnsi="Lucida Sans" w:cs="Lucida Sans Unicode"/>
          <w:sz w:val="24"/>
          <w:szCs w:val="24"/>
          <w:lang w:val="en-IN"/>
        </w:rPr>
      </w:pPr>
      <w:hyperlink r:id="rId22" w:anchor="!/portfolio" w:history="1">
        <w:r w:rsidR="00537CDD" w:rsidRPr="00367D18">
          <w:rPr>
            <w:rStyle w:val="Hyperlink"/>
            <w:rFonts w:ascii="Lucida Sans" w:hAnsi="Lucida Sans" w:cs="Lucida Sans Unicode"/>
            <w:sz w:val="24"/>
            <w:szCs w:val="24"/>
            <w:u w:val="none"/>
            <w:lang w:val="en-IN"/>
          </w:rPr>
          <w:t>https://developer.ashishtech.com/#!/portfolio</w:t>
        </w:r>
      </w:hyperlink>
    </w:p>
    <w:p w14:paraId="7F5BE550" w14:textId="7F6A1AFC" w:rsidR="00810F96" w:rsidRDefault="00810F96" w:rsidP="00A345D1">
      <w:pPr>
        <w:pStyle w:val="ListParagraph"/>
        <w:numPr>
          <w:ilvl w:val="0"/>
          <w:numId w:val="42"/>
        </w:numPr>
        <w:jc w:val="left"/>
        <w:rPr>
          <w:rFonts w:ascii="Lucida Sans" w:hAnsi="Lucida Sans" w:cs="Lucida Sans Unicode"/>
          <w:lang w:val="en-IN"/>
        </w:rPr>
      </w:pPr>
      <w:r w:rsidRPr="00367D18">
        <w:rPr>
          <w:rFonts w:ascii="Lucida Sans" w:hAnsi="Lucida Sans" w:cs="Lucida Sans Unicode"/>
          <w:lang w:val="en-IN"/>
        </w:rPr>
        <w:t>Password management system</w:t>
      </w:r>
    </w:p>
    <w:p w14:paraId="58BB42EE" w14:textId="60DE2433" w:rsidR="00367D18" w:rsidRDefault="00F6099F" w:rsidP="00367D18">
      <w:pPr>
        <w:pStyle w:val="ListParagraph"/>
        <w:ind w:left="3960" w:firstLine="0"/>
        <w:jc w:val="left"/>
        <w:rPr>
          <w:rFonts w:ascii="Lucida Sans" w:hAnsi="Lucida Sans" w:cs="Lucida Sans Unicode"/>
          <w:lang w:val="en-IN"/>
        </w:rPr>
      </w:pPr>
      <w:hyperlink r:id="rId23" w:history="1">
        <w:r w:rsidR="00367D18" w:rsidRPr="00367D18">
          <w:rPr>
            <w:rStyle w:val="Hyperlink"/>
            <w:rFonts w:ascii="Lucida Sans" w:hAnsi="Lucida Sans" w:cs="Lucida Sans Unicode"/>
            <w:lang w:val="en-IN"/>
          </w:rPr>
          <w:t>https://pmspro.herokuapp.com/</w:t>
        </w:r>
      </w:hyperlink>
    </w:p>
    <w:p w14:paraId="451F9211" w14:textId="77777777" w:rsidR="00367D18" w:rsidRPr="00367D18" w:rsidRDefault="00367D18" w:rsidP="00367D18">
      <w:pPr>
        <w:pStyle w:val="ListParagraph"/>
        <w:ind w:left="3960" w:firstLine="0"/>
        <w:jc w:val="left"/>
        <w:rPr>
          <w:rFonts w:ascii="Lucida Sans" w:hAnsi="Lucida Sans" w:cs="Lucida Sans Unicode"/>
          <w:lang w:val="en-IN"/>
        </w:rPr>
      </w:pPr>
    </w:p>
    <w:p w14:paraId="5AD6D9B0" w14:textId="74B52489" w:rsidR="00810F96" w:rsidRDefault="00810F96" w:rsidP="00A345D1">
      <w:pPr>
        <w:pStyle w:val="ListParagraph"/>
        <w:numPr>
          <w:ilvl w:val="0"/>
          <w:numId w:val="42"/>
        </w:numPr>
        <w:jc w:val="left"/>
        <w:rPr>
          <w:rFonts w:ascii="Lucida Sans" w:hAnsi="Lucida Sans" w:cs="Lucida Sans Unicode"/>
          <w:lang w:val="en-IN"/>
        </w:rPr>
      </w:pPr>
      <w:r w:rsidRPr="00367D18">
        <w:rPr>
          <w:rFonts w:ascii="Lucida Sans" w:hAnsi="Lucida Sans" w:cs="Lucida Sans Unicode"/>
          <w:lang w:val="en-IN"/>
        </w:rPr>
        <w:lastRenderedPageBreak/>
        <w:t>Shoping website</w:t>
      </w:r>
      <w:r w:rsidR="00A345D1" w:rsidRPr="00367D18">
        <w:rPr>
          <w:rFonts w:ascii="Lucida Sans" w:hAnsi="Lucida Sans" w:cs="Lucida Sans Unicode"/>
          <w:lang w:val="en-IN"/>
        </w:rPr>
        <w:t xml:space="preserve"> (under development)</w:t>
      </w:r>
    </w:p>
    <w:p w14:paraId="67337256" w14:textId="23240B15" w:rsidR="00367D18" w:rsidRDefault="00F6099F" w:rsidP="00367D18">
      <w:pPr>
        <w:pStyle w:val="ListParagraph"/>
        <w:ind w:left="3960" w:firstLine="0"/>
        <w:jc w:val="left"/>
        <w:rPr>
          <w:rFonts w:ascii="Lucida Sans" w:hAnsi="Lucida Sans" w:cs="Lucida Sans Unicode"/>
          <w:lang w:val="en-IN"/>
        </w:rPr>
      </w:pPr>
      <w:hyperlink r:id="rId24" w:history="1">
        <w:r w:rsidR="00367D18" w:rsidRPr="00367D18">
          <w:rPr>
            <w:rStyle w:val="Hyperlink"/>
            <w:rFonts w:ascii="Lucida Sans" w:hAnsi="Lucida Sans" w:cs="Lucida Sans Unicode"/>
            <w:lang w:val="en-IN"/>
          </w:rPr>
          <w:t>https://ashishtech-shop.herokuapp.com/</w:t>
        </w:r>
      </w:hyperlink>
    </w:p>
    <w:p w14:paraId="38C9D81B" w14:textId="77777777" w:rsidR="00367D18" w:rsidRPr="00367D18" w:rsidRDefault="00367D18" w:rsidP="00367D18">
      <w:pPr>
        <w:pStyle w:val="ListParagraph"/>
        <w:ind w:left="3960" w:firstLine="0"/>
        <w:jc w:val="left"/>
        <w:rPr>
          <w:rFonts w:ascii="Lucida Sans" w:hAnsi="Lucida Sans" w:cs="Lucida Sans Unicode"/>
          <w:lang w:val="en-IN"/>
        </w:rPr>
      </w:pPr>
    </w:p>
    <w:p w14:paraId="292DD97A" w14:textId="58944682" w:rsidR="00A345D1" w:rsidRPr="00367D18" w:rsidRDefault="00810F96" w:rsidP="00A345D1">
      <w:pPr>
        <w:pStyle w:val="ListParagraph"/>
        <w:numPr>
          <w:ilvl w:val="0"/>
          <w:numId w:val="42"/>
        </w:numPr>
        <w:jc w:val="left"/>
        <w:rPr>
          <w:rFonts w:ascii="Lucida Sans" w:hAnsi="Lucida Sans" w:cs="Lucida Sans Unicode"/>
          <w:sz w:val="22"/>
          <w:lang w:val="en-IN"/>
        </w:rPr>
      </w:pPr>
      <w:r w:rsidRPr="00367D18">
        <w:rPr>
          <w:rFonts w:ascii="Lucida Sans" w:hAnsi="Lucida Sans" w:cs="Lucida Sans Unicode"/>
          <w:lang w:val="en-IN"/>
        </w:rPr>
        <w:t xml:space="preserve">Task </w:t>
      </w:r>
      <w:r w:rsidR="00A345D1" w:rsidRPr="00367D18">
        <w:rPr>
          <w:rFonts w:ascii="Lucida Sans" w:hAnsi="Lucida Sans" w:cs="Lucida Sans Unicode"/>
          <w:lang w:val="en-IN"/>
        </w:rPr>
        <w:t>manager</w:t>
      </w:r>
    </w:p>
    <w:p w14:paraId="3274557B" w14:textId="2165ED5D" w:rsidR="00367D18" w:rsidRPr="00367D18" w:rsidRDefault="00F6099F" w:rsidP="00367D18">
      <w:pPr>
        <w:pStyle w:val="ListParagraph"/>
        <w:ind w:left="3960" w:firstLine="0"/>
        <w:jc w:val="left"/>
        <w:rPr>
          <w:rFonts w:ascii="Lucida Sans" w:hAnsi="Lucida Sans" w:cs="Lucida Sans Unicode"/>
          <w:sz w:val="22"/>
          <w:lang w:val="en-IN"/>
        </w:rPr>
      </w:pPr>
      <w:hyperlink r:id="rId25" w:history="1">
        <w:r w:rsidR="00367D18" w:rsidRPr="00367D18">
          <w:rPr>
            <w:rStyle w:val="Hyperlink"/>
            <w:rFonts w:ascii="Lucida Sans" w:hAnsi="Lucida Sans" w:cs="Lucida Sans Unicode"/>
            <w:sz w:val="22"/>
            <w:lang w:val="en-IN"/>
          </w:rPr>
          <w:t>https://meantaskm.herokuapp.com/</w:t>
        </w:r>
      </w:hyperlink>
    </w:p>
    <w:p w14:paraId="0E9DD8D6" w14:textId="77777777" w:rsidR="00A345D1" w:rsidRPr="00A345D1" w:rsidRDefault="00A345D1" w:rsidP="00A345D1">
      <w:pPr>
        <w:jc w:val="left"/>
        <w:rPr>
          <w:rFonts w:ascii="Lucida Sans" w:hAnsi="Lucida Sans" w:cs="Lucida Sans Unicode"/>
          <w:u w:val="single"/>
          <w:lang w:val="en-IN"/>
        </w:rPr>
      </w:pPr>
    </w:p>
    <w:p w14:paraId="00BCC2DF" w14:textId="6C3E1F91" w:rsidR="003E2EA3" w:rsidRPr="00367D18" w:rsidRDefault="00E26F63" w:rsidP="00A345D1">
      <w:pPr>
        <w:pStyle w:val="ListParagraph"/>
        <w:ind w:left="0" w:firstLine="0"/>
        <w:rPr>
          <w:rFonts w:ascii="Lucida Sans Unicode" w:hAnsi="Lucida Sans Unicode" w:cs="Lucida Sans Unicode"/>
          <w:sz w:val="22"/>
          <w:lang w:val="en-IN"/>
        </w:rPr>
      </w:pPr>
      <w:r w:rsidRPr="00367D18">
        <w:rPr>
          <w:rFonts w:ascii="Lucida Sans Unicode" w:hAnsi="Lucida Sans Unicode" w:cs="Lucida Sans Unicode"/>
          <w:sz w:val="22"/>
        </w:rPr>
        <w:t>javascript</w:t>
      </w:r>
      <w:r w:rsidR="003E2EA3" w:rsidRPr="00367D18">
        <w:rPr>
          <w:rFonts w:ascii="Lucida Sans Unicode" w:hAnsi="Lucida Sans Unicode" w:cs="Lucida Sans Unicode"/>
          <w:sz w:val="22"/>
        </w:rPr>
        <w:t xml:space="preserve"> mini application</w:t>
      </w:r>
    </w:p>
    <w:p w14:paraId="394E960E" w14:textId="43E0FCFF" w:rsidR="000C7376" w:rsidRPr="00367D18" w:rsidRDefault="00F6099F" w:rsidP="00367D18">
      <w:pPr>
        <w:pStyle w:val="ListParagraph"/>
        <w:numPr>
          <w:ilvl w:val="0"/>
          <w:numId w:val="31"/>
        </w:numPr>
        <w:rPr>
          <w:rFonts w:ascii="Lucida Sans Unicode" w:hAnsi="Lucida Sans Unicode" w:cs="Lucida Sans Unicode"/>
          <w:sz w:val="22"/>
          <w:lang w:val="en-IN"/>
        </w:rPr>
      </w:pPr>
      <w:hyperlink r:id="rId26" w:history="1">
        <w:r w:rsidR="006816EE" w:rsidRPr="006816EE">
          <w:rPr>
            <w:rStyle w:val="Hyperlink"/>
            <w:rFonts w:ascii="Lucida Sans Unicode" w:hAnsi="Lucida Sans Unicode" w:cs="Lucida Sans Unicode"/>
            <w:sz w:val="22"/>
            <w:lang w:val="en-IN"/>
          </w:rPr>
          <w:t>https://developer.ashishtech.com/portfolio/weatherapp</w:t>
        </w:r>
      </w:hyperlink>
    </w:p>
    <w:p w14:paraId="0ECE8401" w14:textId="53C333D0" w:rsidR="00C91138" w:rsidRPr="00C91138" w:rsidRDefault="00F9708A" w:rsidP="00A345D1">
      <w:pPr>
        <w:pStyle w:val="SectionHeading"/>
        <w:rPr>
          <w:b/>
          <w:bCs/>
          <w:sz w:val="22"/>
          <w:szCs w:val="22"/>
          <w:u w:val="single"/>
        </w:rPr>
      </w:pPr>
      <w:r w:rsidRPr="00CF5657">
        <w:rPr>
          <w:b/>
          <w:bCs/>
          <w:sz w:val="22"/>
          <w:szCs w:val="22"/>
          <w:u w:val="single"/>
        </w:rPr>
        <w:t>Social PRofiles</w:t>
      </w:r>
    </w:p>
    <w:p w14:paraId="288EACBE" w14:textId="6B23A6C6" w:rsidR="00F9708A" w:rsidRPr="00A345D1" w:rsidRDefault="00F9708A" w:rsidP="00A345D1">
      <w:pPr>
        <w:pStyle w:val="ListParagraph"/>
        <w:numPr>
          <w:ilvl w:val="0"/>
          <w:numId w:val="14"/>
        </w:numPr>
        <w:ind w:left="3240"/>
        <w:jc w:val="left"/>
        <w:rPr>
          <w:rFonts w:ascii="Lucida Sans" w:hAnsi="Lucida Sans"/>
          <w:b/>
          <w:sz w:val="22"/>
        </w:rPr>
      </w:pPr>
      <w:r w:rsidRPr="00A345D1">
        <w:rPr>
          <w:rFonts w:ascii="Lucida Sans" w:hAnsi="Lucida Sans"/>
          <w:b/>
          <w:sz w:val="22"/>
        </w:rPr>
        <w:t>Mail-</w:t>
      </w:r>
      <w:r w:rsidR="00697357" w:rsidRPr="00A345D1">
        <w:rPr>
          <w:rFonts w:ascii="Lucida Sans" w:hAnsi="Lucida Sans"/>
          <w:b/>
          <w:sz w:val="22"/>
        </w:rPr>
        <w:t>Id:</w:t>
      </w:r>
      <w:r w:rsidRPr="00A345D1">
        <w:rPr>
          <w:rFonts w:ascii="Lucida Sans" w:hAnsi="Lucida Sans"/>
          <w:b/>
          <w:sz w:val="22"/>
        </w:rPr>
        <w:t xml:space="preserve"> </w:t>
      </w:r>
      <w:hyperlink r:id="rId27" w:history="1">
        <w:r w:rsidR="00E157AB" w:rsidRPr="00A345D1">
          <w:rPr>
            <w:rStyle w:val="Hyperlink"/>
            <w:rFonts w:ascii="Lucida Sans" w:hAnsi="Lucida Sans"/>
            <w:b/>
            <w:sz w:val="22"/>
          </w:rPr>
          <w:t>ashishbhu221306@gmail.com</w:t>
        </w:r>
      </w:hyperlink>
    </w:p>
    <w:p w14:paraId="2EFAF6FF" w14:textId="45E01230" w:rsidR="00F9708A" w:rsidRPr="00A345D1" w:rsidRDefault="00F9708A" w:rsidP="00A345D1">
      <w:pPr>
        <w:pStyle w:val="ListParagraph"/>
        <w:numPr>
          <w:ilvl w:val="0"/>
          <w:numId w:val="14"/>
        </w:numPr>
        <w:ind w:left="3240"/>
        <w:jc w:val="left"/>
        <w:rPr>
          <w:rFonts w:ascii="Lucida Sans" w:hAnsi="Lucida Sans"/>
          <w:b/>
          <w:sz w:val="22"/>
        </w:rPr>
      </w:pPr>
      <w:r w:rsidRPr="00A345D1">
        <w:rPr>
          <w:rFonts w:ascii="Lucida Sans" w:hAnsi="Lucida Sans"/>
          <w:b/>
          <w:sz w:val="22"/>
        </w:rPr>
        <w:t>Linked-</w:t>
      </w:r>
      <w:r w:rsidR="00435EE0" w:rsidRPr="00A345D1">
        <w:rPr>
          <w:rFonts w:ascii="Lucida Sans" w:hAnsi="Lucida Sans"/>
          <w:b/>
          <w:sz w:val="22"/>
        </w:rPr>
        <w:t>In:</w:t>
      </w:r>
      <w:r w:rsidRPr="00A345D1">
        <w:rPr>
          <w:rFonts w:ascii="Lucida Sans" w:hAnsi="Lucida Sans"/>
          <w:b/>
          <w:sz w:val="22"/>
        </w:rPr>
        <w:t xml:space="preserve"> </w:t>
      </w:r>
      <w:hyperlink r:id="rId28" w:history="1">
        <w:r w:rsidR="00062E50" w:rsidRPr="00A345D1">
          <w:rPr>
            <w:rStyle w:val="Hyperlink"/>
            <w:rFonts w:ascii="Lucida Sans" w:hAnsi="Lucida Sans"/>
            <w:b/>
            <w:sz w:val="22"/>
          </w:rPr>
          <w:t>https://www.linkedin.com/in/ashishfgiet/</w:t>
        </w:r>
      </w:hyperlink>
    </w:p>
    <w:p w14:paraId="629D0BF4" w14:textId="51659B86" w:rsidR="00F9708A" w:rsidRPr="00A345D1" w:rsidRDefault="00F9708A" w:rsidP="00810F96">
      <w:pPr>
        <w:pStyle w:val="ListParagraph"/>
        <w:numPr>
          <w:ilvl w:val="0"/>
          <w:numId w:val="14"/>
        </w:numPr>
        <w:ind w:left="3240"/>
        <w:jc w:val="both"/>
        <w:rPr>
          <w:rFonts w:ascii="Lucida Sans" w:hAnsi="Lucida Sans"/>
          <w:b/>
          <w:sz w:val="22"/>
        </w:rPr>
      </w:pPr>
      <w:r w:rsidRPr="00A345D1">
        <w:rPr>
          <w:rFonts w:ascii="Lucida Sans" w:hAnsi="Lucida Sans"/>
          <w:b/>
          <w:sz w:val="22"/>
        </w:rPr>
        <w:t>Git-</w:t>
      </w:r>
      <w:r w:rsidR="00435EE0" w:rsidRPr="00A345D1">
        <w:rPr>
          <w:rFonts w:ascii="Lucida Sans" w:hAnsi="Lucida Sans"/>
          <w:b/>
          <w:sz w:val="22"/>
        </w:rPr>
        <w:t>Hub:</w:t>
      </w:r>
      <w:r w:rsidRPr="00A345D1">
        <w:rPr>
          <w:rFonts w:ascii="Lucida Sans" w:hAnsi="Lucida Sans"/>
          <w:b/>
          <w:sz w:val="22"/>
        </w:rPr>
        <w:t xml:space="preserve"> </w:t>
      </w:r>
      <w:hyperlink r:id="rId29" w:history="1">
        <w:r w:rsidR="003B69E7" w:rsidRPr="00A345D1">
          <w:rPr>
            <w:rStyle w:val="Hyperlink"/>
            <w:rFonts w:ascii="Lucida Sans" w:hAnsi="Lucida Sans"/>
            <w:b/>
            <w:sz w:val="22"/>
          </w:rPr>
          <w:t>https://github.com/ashish221306</w:t>
        </w:r>
      </w:hyperlink>
    </w:p>
    <w:p w14:paraId="30B15F58" w14:textId="77777777" w:rsidR="00F9708A" w:rsidRPr="00E26F63" w:rsidRDefault="00F9708A" w:rsidP="00F9708A">
      <w:pPr>
        <w:rPr>
          <w:b/>
          <w:sz w:val="18"/>
          <w:szCs w:val="18"/>
        </w:rPr>
      </w:pPr>
    </w:p>
    <w:p w14:paraId="00ED4D7A" w14:textId="77777777" w:rsidR="0045710C" w:rsidRPr="00E26F63" w:rsidRDefault="0045710C" w:rsidP="0045710C">
      <w:pPr>
        <w:rPr>
          <w:b/>
          <w:sz w:val="18"/>
          <w:szCs w:val="18"/>
        </w:rPr>
      </w:pPr>
    </w:p>
    <w:p w14:paraId="04660631" w14:textId="77777777" w:rsidR="00647163" w:rsidRPr="00E26F63" w:rsidRDefault="00647163" w:rsidP="00E00D41">
      <w:pPr>
        <w:ind w:right="-126"/>
        <w:jc w:val="both"/>
        <w:rPr>
          <w:b/>
          <w:sz w:val="18"/>
          <w:szCs w:val="18"/>
          <w:lang w:val="en-IN"/>
        </w:rPr>
      </w:pPr>
    </w:p>
    <w:p w14:paraId="3895FF2C" w14:textId="693A187E" w:rsidR="0045319C" w:rsidRPr="00E26F63" w:rsidRDefault="0045319C" w:rsidP="000C7376">
      <w:pPr>
        <w:pStyle w:val="ListParagraph"/>
        <w:ind w:left="426" w:firstLine="0"/>
        <w:rPr>
          <w:b/>
          <w:sz w:val="18"/>
          <w:szCs w:val="18"/>
        </w:rPr>
      </w:pPr>
    </w:p>
    <w:p w14:paraId="0DA277B8" w14:textId="77777777" w:rsidR="00E26F63" w:rsidRPr="00E26F63" w:rsidRDefault="00E26F63">
      <w:pPr>
        <w:pStyle w:val="ListParagraph"/>
        <w:ind w:left="426" w:firstLine="0"/>
        <w:rPr>
          <w:b/>
          <w:sz w:val="18"/>
          <w:szCs w:val="18"/>
        </w:rPr>
      </w:pPr>
    </w:p>
    <w:sectPr w:rsidR="00E26F63" w:rsidRPr="00E26F63" w:rsidSect="003D7B9E">
      <w:headerReference w:type="default" r:id="rId30"/>
      <w:footerReference w:type="default" r:id="rId31"/>
      <w:pgSz w:w="12242" w:h="17123" w:code="1"/>
      <w:pgMar w:top="720" w:right="720" w:bottom="2002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7091B4" w14:textId="77777777" w:rsidR="00F6099F" w:rsidRDefault="00F6099F">
      <w:pPr>
        <w:spacing w:after="0" w:line="240" w:lineRule="auto"/>
      </w:pPr>
      <w:r>
        <w:separator/>
      </w:r>
    </w:p>
  </w:endnote>
  <w:endnote w:type="continuationSeparator" w:id="0">
    <w:p w14:paraId="203F1BB7" w14:textId="77777777" w:rsidR="00F6099F" w:rsidRDefault="00F60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Gothic"/>
    <w:charset w:val="80"/>
    <w:family w:val="roman"/>
    <w:pitch w:val="variable"/>
    <w:sig w:usb0="00000000" w:usb1="6AC7FDFB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81345" w14:textId="77777777" w:rsidR="00701831" w:rsidRDefault="00F1076E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5E0638">
      <w:rPr>
        <w:noProof/>
        <w:sz w:val="20"/>
        <w14:numForm w14:val="oldStyle"/>
      </w:rPr>
      <w:t>4</w:t>
    </w:r>
    <w:r>
      <w:rPr>
        <w:noProof/>
        <w:sz w:val="20"/>
        <w14:numForm w14:val="oldStyle"/>
      </w:rPr>
      <w:fldChar w:fldCharType="end"/>
    </w:r>
  </w:p>
  <w:p w14:paraId="49882398" w14:textId="77777777" w:rsidR="00701831" w:rsidRDefault="00F1076E">
    <w:pPr>
      <w:pStyle w:val="Footer"/>
    </w:pPr>
    <w:r>
      <w:rPr>
        <w:noProof/>
        <w:sz w:val="20"/>
        <w:lang w:val="en-IN" w:eastAsia="en-IN" w:bidi="hi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61CDB99" wp14:editId="0C2142B9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65BA03C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5574C5" w14:textId="77777777" w:rsidR="00F6099F" w:rsidRDefault="00F6099F">
      <w:pPr>
        <w:spacing w:after="0" w:line="240" w:lineRule="auto"/>
      </w:pPr>
      <w:r>
        <w:separator/>
      </w:r>
    </w:p>
  </w:footnote>
  <w:footnote w:type="continuationSeparator" w:id="0">
    <w:p w14:paraId="6B5562F8" w14:textId="77777777" w:rsidR="00F6099F" w:rsidRDefault="00F609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627C61" w14:textId="77777777" w:rsidR="00701831" w:rsidRDefault="00F1076E">
    <w:pPr>
      <w:pStyle w:val="Header"/>
    </w:pPr>
    <w:r>
      <w:rPr>
        <w:noProof/>
        <w:lang w:val="en-IN" w:eastAsia="en-IN" w:bidi="hi-IN"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1D823CA8" wp14:editId="285DB8DF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-1670253294"/>
                            <w:placeholder>
                              <w:docPart w:val="B440FBBCE0C94A20A84B0161E26D0F4B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14:paraId="3A1B1CF2" w14:textId="43746E6A" w:rsidR="00701831" w:rsidRDefault="002F21DE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  <w:lang w:val="en-IN"/>
                                </w:rPr>
                                <w:t>ASHISH KUMAR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w14:anchorId="1D823CA8"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-1670253294"/>
                      <w:placeholder>
                        <w:docPart w:val="B440FBBCE0C94A20A84B0161E26D0F4B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14:paraId="3A1B1CF2" w14:textId="43746E6A" w:rsidR="00701831" w:rsidRDefault="002F21DE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  <w:lang w:val="en-IN"/>
                          </w:rPr>
                          <w:t>ASHISH KUMAR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2E8A1390" wp14:editId="021D38E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1097280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33BE06B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6625F"/>
    <w:multiLevelType w:val="hybridMultilevel"/>
    <w:tmpl w:val="3E7A2B10"/>
    <w:lvl w:ilvl="0" w:tplc="54465CF4">
      <w:start w:val="1"/>
      <w:numFmt w:val="bullet"/>
      <w:lvlText w:val=""/>
      <w:lvlJc w:val="left"/>
      <w:pPr>
        <w:ind w:left="180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45C7F0C"/>
    <w:multiLevelType w:val="hybridMultilevel"/>
    <w:tmpl w:val="9CFA903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7553B3"/>
    <w:multiLevelType w:val="hybridMultilevel"/>
    <w:tmpl w:val="612C6088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54465CF4">
      <w:start w:val="1"/>
      <w:numFmt w:val="bullet"/>
      <w:lvlText w:val=""/>
      <w:lvlJc w:val="left"/>
      <w:pPr>
        <w:ind w:left="318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">
    <w:nsid w:val="0B2119A1"/>
    <w:multiLevelType w:val="hybridMultilevel"/>
    <w:tmpl w:val="DC38FCF0"/>
    <w:lvl w:ilvl="0" w:tplc="40090009">
      <w:start w:val="1"/>
      <w:numFmt w:val="bullet"/>
      <w:lvlText w:val=""/>
      <w:lvlJc w:val="left"/>
      <w:pPr>
        <w:ind w:left="295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</w:abstractNum>
  <w:abstractNum w:abstractNumId="4">
    <w:nsid w:val="0F073F91"/>
    <w:multiLevelType w:val="hybridMultilevel"/>
    <w:tmpl w:val="B72E030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642E87"/>
    <w:multiLevelType w:val="hybridMultilevel"/>
    <w:tmpl w:val="57DE7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2D2651"/>
    <w:multiLevelType w:val="hybridMultilevel"/>
    <w:tmpl w:val="3E34D010"/>
    <w:lvl w:ilvl="0" w:tplc="54465CF4">
      <w:start w:val="1"/>
      <w:numFmt w:val="bullet"/>
      <w:lvlText w:val=""/>
      <w:lvlJc w:val="left"/>
      <w:pPr>
        <w:ind w:left="508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1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45" w:hanging="360"/>
      </w:pPr>
      <w:rPr>
        <w:rFonts w:ascii="Wingdings" w:hAnsi="Wingdings" w:hint="default"/>
      </w:rPr>
    </w:lvl>
  </w:abstractNum>
  <w:abstractNum w:abstractNumId="8">
    <w:nsid w:val="165206DF"/>
    <w:multiLevelType w:val="hybridMultilevel"/>
    <w:tmpl w:val="2C307822"/>
    <w:lvl w:ilvl="0" w:tplc="54465CF4">
      <w:start w:val="1"/>
      <w:numFmt w:val="bullet"/>
      <w:lvlText w:val=""/>
      <w:lvlJc w:val="left"/>
      <w:pPr>
        <w:ind w:left="32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>
    <w:nsid w:val="1F7C074D"/>
    <w:multiLevelType w:val="hybridMultilevel"/>
    <w:tmpl w:val="674EB922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0">
    <w:nsid w:val="22072646"/>
    <w:multiLevelType w:val="hybridMultilevel"/>
    <w:tmpl w:val="BCD24716"/>
    <w:lvl w:ilvl="0" w:tplc="54465CF4">
      <w:start w:val="1"/>
      <w:numFmt w:val="bullet"/>
      <w:lvlText w:val=""/>
      <w:lvlJc w:val="left"/>
      <w:pPr>
        <w:ind w:left="50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1">
    <w:nsid w:val="23D13A2B"/>
    <w:multiLevelType w:val="hybridMultilevel"/>
    <w:tmpl w:val="81B21B80"/>
    <w:lvl w:ilvl="0" w:tplc="54465CF4">
      <w:start w:val="1"/>
      <w:numFmt w:val="bullet"/>
      <w:lvlText w:val=""/>
      <w:lvlJc w:val="left"/>
      <w:pPr>
        <w:ind w:left="14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5612622"/>
    <w:multiLevelType w:val="hybridMultilevel"/>
    <w:tmpl w:val="161A67D6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3">
    <w:nsid w:val="294906AA"/>
    <w:multiLevelType w:val="hybridMultilevel"/>
    <w:tmpl w:val="B19A01FA"/>
    <w:lvl w:ilvl="0" w:tplc="54465CF4">
      <w:start w:val="1"/>
      <w:numFmt w:val="bullet"/>
      <w:lvlText w:val=""/>
      <w:lvlJc w:val="left"/>
      <w:pPr>
        <w:ind w:left="525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4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1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8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5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2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010" w:hanging="360"/>
      </w:pPr>
      <w:rPr>
        <w:rFonts w:ascii="Wingdings" w:hAnsi="Wingdings" w:hint="default"/>
      </w:rPr>
    </w:lvl>
  </w:abstractNum>
  <w:abstractNum w:abstractNumId="14">
    <w:nsid w:val="2B3D7A8A"/>
    <w:multiLevelType w:val="hybridMultilevel"/>
    <w:tmpl w:val="368CF74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2410E2"/>
    <w:multiLevelType w:val="hybridMultilevel"/>
    <w:tmpl w:val="D5C8D36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65CF4">
      <w:start w:val="1"/>
      <w:numFmt w:val="bullet"/>
      <w:lvlText w:val=""/>
      <w:lvlJc w:val="left"/>
      <w:pPr>
        <w:ind w:left="2880" w:hanging="360"/>
      </w:pPr>
      <w:rPr>
        <w:rFonts w:ascii="Wingdings" w:hAnsi="Wingdings" w:hint="default"/>
        <w:color w:val="B6B6B9" w:themeColor="accent1" w:themeTint="80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2A15CB"/>
    <w:multiLevelType w:val="hybridMultilevel"/>
    <w:tmpl w:val="91863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6E73AF"/>
    <w:multiLevelType w:val="hybridMultilevel"/>
    <w:tmpl w:val="C024D272"/>
    <w:lvl w:ilvl="0" w:tplc="54465CF4">
      <w:start w:val="1"/>
      <w:numFmt w:val="bullet"/>
      <w:lvlText w:val=""/>
      <w:lvlJc w:val="left"/>
      <w:pPr>
        <w:ind w:left="1080" w:hanging="360"/>
      </w:pPr>
      <w:rPr>
        <w:rFonts w:ascii="Wingdings" w:hAnsi="Wingdings" w:hint="default"/>
        <w:color w:val="B6B6B9" w:themeColor="accent1" w:themeTint="80"/>
      </w:rPr>
    </w:lvl>
    <w:lvl w:ilvl="1" w:tplc="54465CF4">
      <w:start w:val="1"/>
      <w:numFmt w:val="bullet"/>
      <w:lvlText w:val=""/>
      <w:lvlJc w:val="left"/>
      <w:pPr>
        <w:ind w:left="1800" w:hanging="360"/>
      </w:pPr>
      <w:rPr>
        <w:rFonts w:ascii="Wingdings" w:hAnsi="Wingdings" w:hint="default"/>
        <w:color w:val="B6B6B9" w:themeColor="accent1" w:themeTint="80"/>
      </w:rPr>
    </w:lvl>
    <w:lvl w:ilvl="2" w:tplc="54465CF4">
      <w:start w:val="1"/>
      <w:numFmt w:val="bullet"/>
      <w:lvlText w:val=""/>
      <w:lvlJc w:val="left"/>
      <w:pPr>
        <w:ind w:left="252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24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396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E970CFB"/>
    <w:multiLevelType w:val="hybridMultilevel"/>
    <w:tmpl w:val="625A6E56"/>
    <w:lvl w:ilvl="0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9">
    <w:nsid w:val="30A27912"/>
    <w:multiLevelType w:val="hybridMultilevel"/>
    <w:tmpl w:val="0442C3B4"/>
    <w:lvl w:ilvl="0" w:tplc="54465CF4">
      <w:start w:val="1"/>
      <w:numFmt w:val="bullet"/>
      <w:lvlText w:val=""/>
      <w:lvlJc w:val="left"/>
      <w:pPr>
        <w:ind w:left="-1260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-1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11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-10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-9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-9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-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-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-6840" w:hanging="360"/>
      </w:pPr>
      <w:rPr>
        <w:rFonts w:ascii="Wingdings" w:hAnsi="Wingdings" w:hint="default"/>
      </w:rPr>
    </w:lvl>
  </w:abstractNum>
  <w:abstractNum w:abstractNumId="20">
    <w:nsid w:val="3B100EE3"/>
    <w:multiLevelType w:val="hybridMultilevel"/>
    <w:tmpl w:val="A5844A86"/>
    <w:lvl w:ilvl="0" w:tplc="54465CF4">
      <w:start w:val="1"/>
      <w:numFmt w:val="bullet"/>
      <w:lvlText w:val=""/>
      <w:lvlJc w:val="left"/>
      <w:pPr>
        <w:ind w:left="417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21">
    <w:nsid w:val="3B416DB5"/>
    <w:multiLevelType w:val="hybridMultilevel"/>
    <w:tmpl w:val="EBA49152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C20BEA"/>
    <w:multiLevelType w:val="hybridMultilevel"/>
    <w:tmpl w:val="A7760180"/>
    <w:lvl w:ilvl="0" w:tplc="54465CF4">
      <w:start w:val="1"/>
      <w:numFmt w:val="bullet"/>
      <w:lvlText w:val=""/>
      <w:lvlJc w:val="left"/>
      <w:pPr>
        <w:ind w:left="340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</w:abstractNum>
  <w:abstractNum w:abstractNumId="23">
    <w:nsid w:val="3DEC3622"/>
    <w:multiLevelType w:val="hybridMultilevel"/>
    <w:tmpl w:val="0D76B172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FD6F2F"/>
    <w:multiLevelType w:val="hybridMultilevel"/>
    <w:tmpl w:val="57EA4542"/>
    <w:lvl w:ilvl="0" w:tplc="54465CF4">
      <w:start w:val="1"/>
      <w:numFmt w:val="bullet"/>
      <w:lvlText w:val=""/>
      <w:lvlJc w:val="left"/>
      <w:pPr>
        <w:ind w:left="25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A737F6"/>
    <w:multiLevelType w:val="hybridMultilevel"/>
    <w:tmpl w:val="545A9CAC"/>
    <w:lvl w:ilvl="0" w:tplc="54465CF4">
      <w:start w:val="1"/>
      <w:numFmt w:val="bullet"/>
      <w:lvlText w:val=""/>
      <w:lvlJc w:val="left"/>
      <w:pPr>
        <w:ind w:left="-36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7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1A5699"/>
    <w:multiLevelType w:val="hybridMultilevel"/>
    <w:tmpl w:val="CA0CB70C"/>
    <w:lvl w:ilvl="0" w:tplc="54465CF4">
      <w:start w:val="1"/>
      <w:numFmt w:val="bullet"/>
      <w:lvlText w:val=""/>
      <w:lvlJc w:val="left"/>
      <w:pPr>
        <w:ind w:left="466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abstractNum w:abstractNumId="29">
    <w:nsid w:val="555E315F"/>
    <w:multiLevelType w:val="hybridMultilevel"/>
    <w:tmpl w:val="02DCEF18"/>
    <w:lvl w:ilvl="0" w:tplc="54465CF4">
      <w:start w:val="1"/>
      <w:numFmt w:val="bullet"/>
      <w:lvlText w:val=""/>
      <w:lvlJc w:val="left"/>
      <w:pPr>
        <w:ind w:left="50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CF16539"/>
    <w:multiLevelType w:val="hybridMultilevel"/>
    <w:tmpl w:val="31FC12C6"/>
    <w:lvl w:ilvl="0" w:tplc="54465CF4">
      <w:start w:val="1"/>
      <w:numFmt w:val="bullet"/>
      <w:lvlText w:val=""/>
      <w:lvlJc w:val="left"/>
      <w:pPr>
        <w:ind w:left="1740" w:hanging="360"/>
      </w:pPr>
      <w:rPr>
        <w:rFonts w:ascii="Wingdings" w:hAnsi="Wingdings" w:hint="default"/>
        <w:color w:val="B6B6B9" w:themeColor="accent1" w:themeTint="80"/>
      </w:rPr>
    </w:lvl>
    <w:lvl w:ilvl="1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2" w:tplc="54465CF4">
      <w:start w:val="1"/>
      <w:numFmt w:val="bullet"/>
      <w:lvlText w:val=""/>
      <w:lvlJc w:val="left"/>
      <w:pPr>
        <w:ind w:left="3180" w:hanging="360"/>
      </w:pPr>
      <w:rPr>
        <w:rFonts w:ascii="Wingdings" w:hAnsi="Wingdings" w:hint="default"/>
        <w:color w:val="B6B6B9" w:themeColor="accent1" w:themeTint="80"/>
      </w:rPr>
    </w:lvl>
    <w:lvl w:ilvl="3" w:tplc="54465CF4">
      <w:start w:val="1"/>
      <w:numFmt w:val="bullet"/>
      <w:lvlText w:val=""/>
      <w:lvlJc w:val="left"/>
      <w:pPr>
        <w:ind w:left="3900" w:hanging="360"/>
      </w:pPr>
      <w:rPr>
        <w:rFonts w:ascii="Wingdings" w:hAnsi="Wingdings" w:hint="default"/>
        <w:color w:val="B6B6B9" w:themeColor="accent1" w:themeTint="80"/>
      </w:rPr>
    </w:lvl>
    <w:lvl w:ilvl="4" w:tplc="54465CF4">
      <w:start w:val="1"/>
      <w:numFmt w:val="bullet"/>
      <w:lvlText w:val=""/>
      <w:lvlJc w:val="left"/>
      <w:pPr>
        <w:ind w:left="4620" w:hanging="360"/>
      </w:pPr>
      <w:rPr>
        <w:rFonts w:ascii="Wingdings" w:hAnsi="Wingdings" w:hint="default"/>
        <w:color w:val="B6B6B9" w:themeColor="accent1" w:themeTint="80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2">
    <w:nsid w:val="60607D47"/>
    <w:multiLevelType w:val="hybridMultilevel"/>
    <w:tmpl w:val="CBDAE1FC"/>
    <w:lvl w:ilvl="0" w:tplc="4009000F">
      <w:start w:val="1"/>
      <w:numFmt w:val="decimal"/>
      <w:lvlText w:val="%1."/>
      <w:lvlJc w:val="left"/>
      <w:pPr>
        <w:ind w:left="3960" w:hanging="360"/>
      </w:p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3">
    <w:nsid w:val="692B5CE6"/>
    <w:multiLevelType w:val="hybridMultilevel"/>
    <w:tmpl w:val="6A4EAEFA"/>
    <w:lvl w:ilvl="0" w:tplc="54465CF4">
      <w:start w:val="1"/>
      <w:numFmt w:val="bullet"/>
      <w:lvlText w:val=""/>
      <w:lvlJc w:val="left"/>
      <w:pPr>
        <w:ind w:left="429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50" w:hanging="360"/>
      </w:pPr>
      <w:rPr>
        <w:rFonts w:ascii="Wingdings" w:hAnsi="Wingdings" w:hint="default"/>
      </w:rPr>
    </w:lvl>
  </w:abstractNum>
  <w:abstractNum w:abstractNumId="34">
    <w:nsid w:val="6A371289"/>
    <w:multiLevelType w:val="hybridMultilevel"/>
    <w:tmpl w:val="A3A8FC58"/>
    <w:lvl w:ilvl="0" w:tplc="54465CF4">
      <w:start w:val="1"/>
      <w:numFmt w:val="bullet"/>
      <w:lvlText w:val=""/>
      <w:lvlJc w:val="left"/>
      <w:pPr>
        <w:ind w:left="504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5">
    <w:nsid w:val="6C7E7376"/>
    <w:multiLevelType w:val="hybridMultilevel"/>
    <w:tmpl w:val="8904D7C8"/>
    <w:lvl w:ilvl="0" w:tplc="54465CF4">
      <w:start w:val="1"/>
      <w:numFmt w:val="bullet"/>
      <w:lvlText w:val=""/>
      <w:lvlJc w:val="left"/>
      <w:pPr>
        <w:ind w:left="246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36">
    <w:nsid w:val="6D385288"/>
    <w:multiLevelType w:val="hybridMultilevel"/>
    <w:tmpl w:val="C366CB1A"/>
    <w:lvl w:ilvl="0" w:tplc="54465CF4">
      <w:start w:val="1"/>
      <w:numFmt w:val="bullet"/>
      <w:lvlText w:val=""/>
      <w:lvlJc w:val="left"/>
      <w:pPr>
        <w:ind w:left="367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35" w:hanging="360"/>
      </w:pPr>
      <w:rPr>
        <w:rFonts w:ascii="Wingdings" w:hAnsi="Wingdings" w:hint="default"/>
      </w:rPr>
    </w:lvl>
  </w:abstractNum>
  <w:abstractNum w:abstractNumId="37">
    <w:nsid w:val="6F2D65FA"/>
    <w:multiLevelType w:val="hybridMultilevel"/>
    <w:tmpl w:val="DFCC2E40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3E72E75"/>
    <w:multiLevelType w:val="hybridMultilevel"/>
    <w:tmpl w:val="9AF8B702"/>
    <w:lvl w:ilvl="0" w:tplc="54465CF4">
      <w:start w:val="1"/>
      <w:numFmt w:val="bullet"/>
      <w:lvlText w:val=""/>
      <w:lvlJc w:val="left"/>
      <w:pPr>
        <w:ind w:left="1571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0A08F0"/>
    <w:multiLevelType w:val="hybridMultilevel"/>
    <w:tmpl w:val="29007282"/>
    <w:lvl w:ilvl="0" w:tplc="54465CF4">
      <w:start w:val="1"/>
      <w:numFmt w:val="bullet"/>
      <w:lvlText w:val=""/>
      <w:lvlJc w:val="left"/>
      <w:pPr>
        <w:ind w:left="3675" w:hanging="360"/>
      </w:pPr>
      <w:rPr>
        <w:rFonts w:ascii="Wingdings" w:hAnsi="Wingdings" w:hint="default"/>
        <w:color w:val="B6B6B9" w:themeColor="accent1" w:themeTint="80"/>
      </w:rPr>
    </w:lvl>
    <w:lvl w:ilvl="1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35" w:hanging="360"/>
      </w:pPr>
      <w:rPr>
        <w:rFonts w:ascii="Wingdings" w:hAnsi="Wingdings" w:hint="default"/>
      </w:rPr>
    </w:lvl>
  </w:abstractNum>
  <w:abstractNum w:abstractNumId="41">
    <w:nsid w:val="7F262CCC"/>
    <w:multiLevelType w:val="hybridMultilevel"/>
    <w:tmpl w:val="AA003C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5"/>
  </w:num>
  <w:num w:numId="3">
    <w:abstractNumId w:val="27"/>
  </w:num>
  <w:num w:numId="4">
    <w:abstractNumId w:val="6"/>
  </w:num>
  <w:num w:numId="5">
    <w:abstractNumId w:val="30"/>
  </w:num>
  <w:num w:numId="6">
    <w:abstractNumId w:val="1"/>
  </w:num>
  <w:num w:numId="7">
    <w:abstractNumId w:val="16"/>
  </w:num>
  <w:num w:numId="8">
    <w:abstractNumId w:val="41"/>
  </w:num>
  <w:num w:numId="9">
    <w:abstractNumId w:val="23"/>
  </w:num>
  <w:num w:numId="10">
    <w:abstractNumId w:val="11"/>
  </w:num>
  <w:num w:numId="11">
    <w:abstractNumId w:val="12"/>
  </w:num>
  <w:num w:numId="12">
    <w:abstractNumId w:val="5"/>
  </w:num>
  <w:num w:numId="13">
    <w:abstractNumId w:val="37"/>
  </w:num>
  <w:num w:numId="14">
    <w:abstractNumId w:val="19"/>
  </w:num>
  <w:num w:numId="15">
    <w:abstractNumId w:val="3"/>
  </w:num>
  <w:num w:numId="16">
    <w:abstractNumId w:val="2"/>
  </w:num>
  <w:num w:numId="17">
    <w:abstractNumId w:val="4"/>
  </w:num>
  <w:num w:numId="18">
    <w:abstractNumId w:val="10"/>
  </w:num>
  <w:num w:numId="19">
    <w:abstractNumId w:val="9"/>
  </w:num>
  <w:num w:numId="20">
    <w:abstractNumId w:val="7"/>
  </w:num>
  <w:num w:numId="21">
    <w:abstractNumId w:val="28"/>
  </w:num>
  <w:num w:numId="22">
    <w:abstractNumId w:val="34"/>
  </w:num>
  <w:num w:numId="23">
    <w:abstractNumId w:val="33"/>
  </w:num>
  <w:num w:numId="24">
    <w:abstractNumId w:val="40"/>
  </w:num>
  <w:num w:numId="25">
    <w:abstractNumId w:val="8"/>
  </w:num>
  <w:num w:numId="26">
    <w:abstractNumId w:val="35"/>
  </w:num>
  <w:num w:numId="27">
    <w:abstractNumId w:val="20"/>
  </w:num>
  <w:num w:numId="28">
    <w:abstractNumId w:val="18"/>
  </w:num>
  <w:num w:numId="29">
    <w:abstractNumId w:val="24"/>
  </w:num>
  <w:num w:numId="30">
    <w:abstractNumId w:val="36"/>
  </w:num>
  <w:num w:numId="31">
    <w:abstractNumId w:val="17"/>
  </w:num>
  <w:num w:numId="32">
    <w:abstractNumId w:val="22"/>
  </w:num>
  <w:num w:numId="33">
    <w:abstractNumId w:val="31"/>
  </w:num>
  <w:num w:numId="34">
    <w:abstractNumId w:val="0"/>
  </w:num>
  <w:num w:numId="35">
    <w:abstractNumId w:val="13"/>
  </w:num>
  <w:num w:numId="36">
    <w:abstractNumId w:val="21"/>
  </w:num>
  <w:num w:numId="37">
    <w:abstractNumId w:val="38"/>
  </w:num>
  <w:num w:numId="38">
    <w:abstractNumId w:val="14"/>
  </w:num>
  <w:num w:numId="39">
    <w:abstractNumId w:val="26"/>
  </w:num>
  <w:num w:numId="40">
    <w:abstractNumId w:val="15"/>
  </w:num>
  <w:num w:numId="41">
    <w:abstractNumId w:val="29"/>
  </w:num>
  <w:num w:numId="4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079"/>
    <w:rsid w:val="000029CC"/>
    <w:rsid w:val="0001247A"/>
    <w:rsid w:val="000173A9"/>
    <w:rsid w:val="00031A6F"/>
    <w:rsid w:val="00033927"/>
    <w:rsid w:val="000405CD"/>
    <w:rsid w:val="00047D02"/>
    <w:rsid w:val="00062E50"/>
    <w:rsid w:val="00067869"/>
    <w:rsid w:val="00082D18"/>
    <w:rsid w:val="000930A1"/>
    <w:rsid w:val="000B312F"/>
    <w:rsid w:val="000B7EBD"/>
    <w:rsid w:val="000C4DC7"/>
    <w:rsid w:val="000C7376"/>
    <w:rsid w:val="000E0F09"/>
    <w:rsid w:val="000F28AB"/>
    <w:rsid w:val="000F5D45"/>
    <w:rsid w:val="00124D5C"/>
    <w:rsid w:val="00150E20"/>
    <w:rsid w:val="001B4666"/>
    <w:rsid w:val="001C7C67"/>
    <w:rsid w:val="001D57C9"/>
    <w:rsid w:val="00220B43"/>
    <w:rsid w:val="00235EB5"/>
    <w:rsid w:val="00253CBD"/>
    <w:rsid w:val="00254BB3"/>
    <w:rsid w:val="00276FBA"/>
    <w:rsid w:val="00285CA3"/>
    <w:rsid w:val="002B093B"/>
    <w:rsid w:val="002C159C"/>
    <w:rsid w:val="002F1F30"/>
    <w:rsid w:val="002F21DE"/>
    <w:rsid w:val="002F24C5"/>
    <w:rsid w:val="00330929"/>
    <w:rsid w:val="003334F9"/>
    <w:rsid w:val="0035380B"/>
    <w:rsid w:val="00367D18"/>
    <w:rsid w:val="003A6F6F"/>
    <w:rsid w:val="003B0DF4"/>
    <w:rsid w:val="003B69E7"/>
    <w:rsid w:val="003C032E"/>
    <w:rsid w:val="003C369A"/>
    <w:rsid w:val="003D7B9E"/>
    <w:rsid w:val="003E2EA3"/>
    <w:rsid w:val="00435EE0"/>
    <w:rsid w:val="0044614B"/>
    <w:rsid w:val="0045319C"/>
    <w:rsid w:val="0045710C"/>
    <w:rsid w:val="00490F8D"/>
    <w:rsid w:val="004F50EE"/>
    <w:rsid w:val="004F78E7"/>
    <w:rsid w:val="00513CCF"/>
    <w:rsid w:val="00537CDD"/>
    <w:rsid w:val="005577EF"/>
    <w:rsid w:val="00581EDA"/>
    <w:rsid w:val="005830C9"/>
    <w:rsid w:val="00586FC8"/>
    <w:rsid w:val="00597059"/>
    <w:rsid w:val="005B6953"/>
    <w:rsid w:val="005E0638"/>
    <w:rsid w:val="005E26E1"/>
    <w:rsid w:val="00606D54"/>
    <w:rsid w:val="00647163"/>
    <w:rsid w:val="006616EE"/>
    <w:rsid w:val="006747F3"/>
    <w:rsid w:val="006750BC"/>
    <w:rsid w:val="0067540E"/>
    <w:rsid w:val="00677E6A"/>
    <w:rsid w:val="006816EE"/>
    <w:rsid w:val="00697357"/>
    <w:rsid w:val="006A12F1"/>
    <w:rsid w:val="006A1D75"/>
    <w:rsid w:val="006B25A9"/>
    <w:rsid w:val="006D1D0C"/>
    <w:rsid w:val="00701831"/>
    <w:rsid w:val="00743357"/>
    <w:rsid w:val="00766F51"/>
    <w:rsid w:val="007751C6"/>
    <w:rsid w:val="007B50EB"/>
    <w:rsid w:val="00810F96"/>
    <w:rsid w:val="00816B2A"/>
    <w:rsid w:val="00827AEE"/>
    <w:rsid w:val="008427A1"/>
    <w:rsid w:val="0087494F"/>
    <w:rsid w:val="00881A18"/>
    <w:rsid w:val="0088330A"/>
    <w:rsid w:val="008B65B0"/>
    <w:rsid w:val="008C1584"/>
    <w:rsid w:val="008C2F9C"/>
    <w:rsid w:val="008C6720"/>
    <w:rsid w:val="0090406E"/>
    <w:rsid w:val="009164EE"/>
    <w:rsid w:val="00940079"/>
    <w:rsid w:val="00974797"/>
    <w:rsid w:val="009A536B"/>
    <w:rsid w:val="009B3A7B"/>
    <w:rsid w:val="009F1EA9"/>
    <w:rsid w:val="00A0793C"/>
    <w:rsid w:val="00A345D1"/>
    <w:rsid w:val="00A548CA"/>
    <w:rsid w:val="00A62342"/>
    <w:rsid w:val="00A67161"/>
    <w:rsid w:val="00A76A53"/>
    <w:rsid w:val="00A76CE0"/>
    <w:rsid w:val="00A7792A"/>
    <w:rsid w:val="00A80ABD"/>
    <w:rsid w:val="00AA3400"/>
    <w:rsid w:val="00AA35FD"/>
    <w:rsid w:val="00AA7BF2"/>
    <w:rsid w:val="00AB1AA7"/>
    <w:rsid w:val="00AF1D0D"/>
    <w:rsid w:val="00AF7DDA"/>
    <w:rsid w:val="00B40067"/>
    <w:rsid w:val="00B46C93"/>
    <w:rsid w:val="00B72D93"/>
    <w:rsid w:val="00B80CD4"/>
    <w:rsid w:val="00BA2588"/>
    <w:rsid w:val="00BD2476"/>
    <w:rsid w:val="00C24ED1"/>
    <w:rsid w:val="00C41A71"/>
    <w:rsid w:val="00C51B9E"/>
    <w:rsid w:val="00C91138"/>
    <w:rsid w:val="00CA0BC5"/>
    <w:rsid w:val="00CB0335"/>
    <w:rsid w:val="00CE6E02"/>
    <w:rsid w:val="00CF5657"/>
    <w:rsid w:val="00D005DB"/>
    <w:rsid w:val="00D11C71"/>
    <w:rsid w:val="00D27FA9"/>
    <w:rsid w:val="00D44654"/>
    <w:rsid w:val="00D64BD1"/>
    <w:rsid w:val="00D66CD9"/>
    <w:rsid w:val="00D8597C"/>
    <w:rsid w:val="00DA4E32"/>
    <w:rsid w:val="00DB395C"/>
    <w:rsid w:val="00E00D41"/>
    <w:rsid w:val="00E157AB"/>
    <w:rsid w:val="00E26F63"/>
    <w:rsid w:val="00E37C35"/>
    <w:rsid w:val="00E733B1"/>
    <w:rsid w:val="00E82DF4"/>
    <w:rsid w:val="00E95C25"/>
    <w:rsid w:val="00EB5B8C"/>
    <w:rsid w:val="00F1076E"/>
    <w:rsid w:val="00F46E83"/>
    <w:rsid w:val="00F6099F"/>
    <w:rsid w:val="00F64618"/>
    <w:rsid w:val="00F83B47"/>
    <w:rsid w:val="00F92A47"/>
    <w:rsid w:val="00F9708A"/>
    <w:rsid w:val="00FA1919"/>
    <w:rsid w:val="00FB2C79"/>
    <w:rsid w:val="00FB4074"/>
    <w:rsid w:val="00FD0198"/>
    <w:rsid w:val="00FE24E0"/>
    <w:rsid w:val="00FE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BCBD2"/>
  <w15:docId w15:val="{0EC53D3A-5799-46B6-A55F-D8A2C630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7376"/>
    <w:rPr>
      <w:color w:val="67AAB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7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s://developer.ashishtech.com/portfolio/bootstrapproject3/index.html" TargetMode="External"/><Relationship Id="rId26" Type="http://schemas.openxmlformats.org/officeDocument/2006/relationships/hyperlink" Target="https://developer.ashishtech.com/portfolio/weatherapp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ashish221306.github.io/asg/" TargetMode="External"/><Relationship Id="rId34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developer.ashishtech.com/portfolio/bootstrapproject2/index.html" TargetMode="External"/><Relationship Id="rId25" Type="http://schemas.openxmlformats.org/officeDocument/2006/relationships/hyperlink" Target="https://meantaskm.herokuapp.com/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ashishtech.com" TargetMode="External"/><Relationship Id="rId20" Type="http://schemas.openxmlformats.org/officeDocument/2006/relationships/hyperlink" Target="https://developer.ashishtech.com/portfolio/bootstrapproject1/index.html" TargetMode="External"/><Relationship Id="rId29" Type="http://schemas.openxmlformats.org/officeDocument/2006/relationships/hyperlink" Target="https://github.com/ashish221306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ashishtech-shop.herokuapp.com/" TargetMode="External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developer.ashishtech.com/" TargetMode="External"/><Relationship Id="rId23" Type="http://schemas.openxmlformats.org/officeDocument/2006/relationships/hyperlink" Target="https://pmspro.herokuapp.com/" TargetMode="External"/><Relationship Id="rId28" Type="http://schemas.openxmlformats.org/officeDocument/2006/relationships/hyperlink" Target="https://www.linkedin.com/in/ashishfgiet/" TargetMode="External"/><Relationship Id="rId10" Type="http://schemas.openxmlformats.org/officeDocument/2006/relationships/webSettings" Target="webSettings.xml"/><Relationship Id="rId19" Type="http://schemas.openxmlformats.org/officeDocument/2006/relationships/hyperlink" Target="https://developer.ashishtech.com/portfolio/bootstrapproject4/index.html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https://developer.ashishtech.com/" TargetMode="External"/><Relationship Id="rId27" Type="http://schemas.openxmlformats.org/officeDocument/2006/relationships/hyperlink" Target="mailto:ashishbhu221306@gmail.com" TargetMode="External"/><Relationship Id="rId30" Type="http://schemas.openxmlformats.org/officeDocument/2006/relationships/header" Target="header1.xml"/><Relationship Id="rId8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s\Downloads\TF0184084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3E42723423746BFAF3E3D93616DC2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B342E-CDDA-40BA-ADED-914BB71B8249}"/>
      </w:docPartPr>
      <w:docPartBody>
        <w:p w:rsidR="00D8223A" w:rsidRDefault="00910F7D">
          <w:pPr>
            <w:pStyle w:val="53E42723423746BFAF3E3D93616DC2C3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8174C831EC0849C696B85DC073AE7A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F7B532-0824-4BF9-B5FF-455368B05FD1}"/>
      </w:docPartPr>
      <w:docPartBody>
        <w:p w:rsidR="00D8223A" w:rsidRDefault="00910F7D">
          <w:pPr>
            <w:pStyle w:val="8174C831EC0849C696B85DC073AE7AC0"/>
          </w:pPr>
          <w:r>
            <w:rPr>
              <w:rStyle w:val="PlaceholderText"/>
              <w:color w:val="44546A" w:themeColor="text2"/>
            </w:rPr>
            <w:t>[Type your e-mail]</w:t>
          </w:r>
        </w:p>
      </w:docPartBody>
    </w:docPart>
    <w:docPart>
      <w:docPartPr>
        <w:name w:val="2382B96D2E60483A9F79F9EB1CA78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C5DF5-A8B9-4966-9C87-612A26B92F39}"/>
      </w:docPartPr>
      <w:docPartBody>
        <w:p w:rsidR="00D8223A" w:rsidRDefault="00910F7D">
          <w:pPr>
            <w:pStyle w:val="2382B96D2E60483A9F79F9EB1CA78813"/>
          </w:pPr>
          <w:r>
            <w:rPr>
              <w:rStyle w:val="PlaceholderText"/>
              <w:color w:val="44546A" w:themeColor="text2"/>
            </w:rPr>
            <w:t>[Type your address]</w:t>
          </w:r>
        </w:p>
      </w:docPartBody>
    </w:docPart>
    <w:docPart>
      <w:docPartPr>
        <w:name w:val="380C4EA131B3457BBC35527C971B3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7CB41-25A4-4A14-9A96-A908507B3ED0}"/>
      </w:docPartPr>
      <w:docPartBody>
        <w:p w:rsidR="00D8223A" w:rsidRDefault="00910F7D">
          <w:pPr>
            <w:pStyle w:val="380C4EA131B3457BBC35527C971B3405"/>
          </w:pPr>
          <w:r>
            <w:rPr>
              <w:rStyle w:val="PlaceholderText"/>
              <w:color w:val="44546A" w:themeColor="text2"/>
            </w:rPr>
            <w:t>[Type your phone number]</w:t>
          </w:r>
        </w:p>
      </w:docPartBody>
    </w:docPart>
    <w:docPart>
      <w:docPartPr>
        <w:name w:val="9775B83DF6E64DFB827685E3E22D98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30809D-EE07-4C15-9E80-5695A7A4726B}"/>
      </w:docPartPr>
      <w:docPartBody>
        <w:p w:rsidR="00D8223A" w:rsidRDefault="00910F7D">
          <w:pPr>
            <w:pStyle w:val="9775B83DF6E64DFB827685E3E22D9842"/>
          </w:pPr>
          <w:r>
            <w:rPr>
              <w:rStyle w:val="PlaceholderText"/>
              <w:color w:val="44546A" w:themeColor="text2"/>
            </w:rPr>
            <w:t>[Type your website]</w:t>
          </w:r>
        </w:p>
      </w:docPartBody>
    </w:docPart>
    <w:docPart>
      <w:docPartPr>
        <w:name w:val="2171A7D8C3DB41F3AAB86C868067E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DBB44-CF8D-43F1-BC04-CEC82794926C}"/>
      </w:docPartPr>
      <w:docPartBody>
        <w:p w:rsidR="00D8223A" w:rsidRDefault="00910F7D">
          <w:pPr>
            <w:pStyle w:val="2171A7D8C3DB41F3AAB86C868067E31A"/>
          </w:pPr>
          <w:r>
            <w:t>[Type Your Name]</w:t>
          </w:r>
        </w:p>
      </w:docPartBody>
    </w:docPart>
    <w:docPart>
      <w:docPartPr>
        <w:name w:val="B440FBBCE0C94A20A84B0161E26D0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D661B-9F43-4EF9-965E-7F44937DAC47}"/>
      </w:docPartPr>
      <w:docPartBody>
        <w:p w:rsidR="00D8223A" w:rsidRDefault="00910F7D">
          <w:pPr>
            <w:pStyle w:val="B440FBBCE0C94A20A84B0161E26D0F4B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Gothic"/>
    <w:charset w:val="80"/>
    <w:family w:val="roman"/>
    <w:pitch w:val="variable"/>
    <w:sig w:usb0="00000000" w:usb1="6AC7FDFB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3DC"/>
    <w:rsid w:val="00025B2C"/>
    <w:rsid w:val="001343DC"/>
    <w:rsid w:val="00137BAE"/>
    <w:rsid w:val="001A64EC"/>
    <w:rsid w:val="001F4F69"/>
    <w:rsid w:val="002A0A9A"/>
    <w:rsid w:val="002A71E0"/>
    <w:rsid w:val="003302C4"/>
    <w:rsid w:val="003F5AD6"/>
    <w:rsid w:val="0047170B"/>
    <w:rsid w:val="00516A31"/>
    <w:rsid w:val="005C3383"/>
    <w:rsid w:val="006954B6"/>
    <w:rsid w:val="00755E28"/>
    <w:rsid w:val="00791EC3"/>
    <w:rsid w:val="007E342F"/>
    <w:rsid w:val="008700BE"/>
    <w:rsid w:val="008F6EC1"/>
    <w:rsid w:val="00910F7D"/>
    <w:rsid w:val="00923FD7"/>
    <w:rsid w:val="009A78CA"/>
    <w:rsid w:val="009B1E95"/>
    <w:rsid w:val="00A478F3"/>
    <w:rsid w:val="00B85796"/>
    <w:rsid w:val="00BE18A0"/>
    <w:rsid w:val="00C82167"/>
    <w:rsid w:val="00D0403B"/>
    <w:rsid w:val="00D8223A"/>
    <w:rsid w:val="00E047F1"/>
    <w:rsid w:val="00EB48D2"/>
    <w:rsid w:val="00F8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53E42723423746BFAF3E3D93616DC2C3">
    <w:name w:val="53E42723423746BFAF3E3D93616DC2C3"/>
  </w:style>
  <w:style w:type="paragraph" w:customStyle="1" w:styleId="8174C831EC0849C696B85DC073AE7AC0">
    <w:name w:val="8174C831EC0849C696B85DC073AE7AC0"/>
  </w:style>
  <w:style w:type="paragraph" w:customStyle="1" w:styleId="2382B96D2E60483A9F79F9EB1CA78813">
    <w:name w:val="2382B96D2E60483A9F79F9EB1CA78813"/>
  </w:style>
  <w:style w:type="paragraph" w:customStyle="1" w:styleId="380C4EA131B3457BBC35527C971B3405">
    <w:name w:val="380C4EA131B3457BBC35527C971B3405"/>
  </w:style>
  <w:style w:type="paragraph" w:customStyle="1" w:styleId="9775B83DF6E64DFB827685E3E22D9842">
    <w:name w:val="9775B83DF6E64DFB827685E3E22D9842"/>
  </w:style>
  <w:style w:type="paragraph" w:customStyle="1" w:styleId="27F62E3438C34132BC284F2E17F09F40">
    <w:name w:val="27F62E3438C34132BC284F2E17F09F40"/>
  </w:style>
  <w:style w:type="character" w:styleId="IntenseEmphasis">
    <w:name w:val="Intense Emphasis"/>
    <w:aliases w:val="Subsection Intense Emphasis"/>
    <w:uiPriority w:val="21"/>
    <w:qFormat/>
    <w:rsid w:val="001343DC"/>
  </w:style>
  <w:style w:type="paragraph" w:customStyle="1" w:styleId="93104059A4964EBC9072050B93C468EA">
    <w:name w:val="93104059A4964EBC9072050B93C468EA"/>
  </w:style>
  <w:style w:type="paragraph" w:customStyle="1" w:styleId="0829F4217259414F95B31E52AF5772C9">
    <w:name w:val="0829F4217259414F95B31E52AF5772C9"/>
  </w:style>
  <w:style w:type="paragraph" w:customStyle="1" w:styleId="CF529F16D8EE40B5B646270F20E66016">
    <w:name w:val="CF529F16D8EE40B5B646270F20E66016"/>
  </w:style>
  <w:style w:type="paragraph" w:customStyle="1" w:styleId="14010F90512C4A009A1EC054D0753EE0">
    <w:name w:val="14010F90512C4A009A1EC054D0753EE0"/>
  </w:style>
  <w:style w:type="paragraph" w:customStyle="1" w:styleId="D9D0D4A955F6458C8492FE78E0022BC6">
    <w:name w:val="D9D0D4A955F6458C8492FE78E0022BC6"/>
  </w:style>
  <w:style w:type="paragraph" w:customStyle="1" w:styleId="65CF5CCED4484EEE82FDAA744BEA1B40">
    <w:name w:val="65CF5CCED4484EEE82FDAA744BEA1B40"/>
  </w:style>
  <w:style w:type="paragraph" w:customStyle="1" w:styleId="B2D0CD6272C04CDE88383F70E5395EA7">
    <w:name w:val="B2D0CD6272C04CDE88383F70E5395EA7"/>
  </w:style>
  <w:style w:type="paragraph" w:customStyle="1" w:styleId="457650B60ED44DA7878E6754C0784281">
    <w:name w:val="457650B60ED44DA7878E6754C0784281"/>
  </w:style>
  <w:style w:type="paragraph" w:customStyle="1" w:styleId="F49A1EB8323241DA8AD4850024BC4A06">
    <w:name w:val="F49A1EB8323241DA8AD4850024BC4A06"/>
  </w:style>
  <w:style w:type="paragraph" w:customStyle="1" w:styleId="1FA47C28D6724898B3734D3E85BA3DAE">
    <w:name w:val="1FA47C28D6724898B3734D3E85BA3DAE"/>
  </w:style>
  <w:style w:type="paragraph" w:customStyle="1" w:styleId="7D2BF62C7D1445F7A39C793AED021456">
    <w:name w:val="7D2BF62C7D1445F7A39C793AED021456"/>
  </w:style>
  <w:style w:type="paragraph" w:customStyle="1" w:styleId="2171A7D8C3DB41F3AAB86C868067E31A">
    <w:name w:val="2171A7D8C3DB41F3AAB86C868067E31A"/>
  </w:style>
  <w:style w:type="paragraph" w:customStyle="1" w:styleId="B440FBBCE0C94A20A84B0161E26D0F4B">
    <w:name w:val="B440FBBCE0C94A20A84B0161E26D0F4B"/>
  </w:style>
  <w:style w:type="paragraph" w:customStyle="1" w:styleId="529079777CDE4F18832B7C9738A6982B">
    <w:name w:val="529079777CDE4F18832B7C9738A6982B"/>
    <w:rsid w:val="001343DC"/>
  </w:style>
  <w:style w:type="paragraph" w:customStyle="1" w:styleId="F2F53C904B474D68A7DDEEA8B9376F28">
    <w:name w:val="F2F53C904B474D68A7DDEEA8B9376F28"/>
    <w:rsid w:val="001343DC"/>
  </w:style>
  <w:style w:type="paragraph" w:customStyle="1" w:styleId="1C3DE870354B448399E50DFF3FBF963E">
    <w:name w:val="1C3DE870354B448399E50DFF3FBF963E"/>
    <w:rsid w:val="001343DC"/>
  </w:style>
  <w:style w:type="paragraph" w:customStyle="1" w:styleId="4A93A5A61C9A4FC188BF95792B9790FD">
    <w:name w:val="4A93A5A61C9A4FC188BF95792B9790FD"/>
    <w:rsid w:val="001343DC"/>
  </w:style>
  <w:style w:type="paragraph" w:customStyle="1" w:styleId="B8414F345B104C0E9E35EA34273BBBC9">
    <w:name w:val="B8414F345B104C0E9E35EA34273BBBC9"/>
    <w:rsid w:val="001343DC"/>
  </w:style>
  <w:style w:type="paragraph" w:customStyle="1" w:styleId="1C9BC398F44B409C9624FA64C72B9627">
    <w:name w:val="1C9BC398F44B409C9624FA64C72B9627"/>
    <w:rsid w:val="001343DC"/>
  </w:style>
  <w:style w:type="paragraph" w:customStyle="1" w:styleId="C05D4143385843C5A776B95B49F5D79C">
    <w:name w:val="C05D4143385843C5A776B95B49F5D79C"/>
    <w:rsid w:val="001343DC"/>
  </w:style>
  <w:style w:type="paragraph" w:customStyle="1" w:styleId="6F8F20C4D49A4B95A1A8B914F6272224">
    <w:name w:val="6F8F20C4D49A4B95A1A8B914F6272224"/>
    <w:rsid w:val="001343DC"/>
  </w:style>
  <w:style w:type="paragraph" w:customStyle="1" w:styleId="1DECC06C7BE14D90BEB1FFAFB1D25260">
    <w:name w:val="1DECC06C7BE14D90BEB1FFAFB1D25260"/>
    <w:rsid w:val="00D822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>Mahangipur , Mirzapur(231312), U.P.</CompanyAddress>
  <CompanyPhone>+917068513356</CompanyPhone>
  <CompanyFax/>
  <CompanyEmail>ashishbhu221306@gmail.com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2038-12-31T08:00:00+00:00</AssetExpire>
    <IntlLangReviewDate xmlns="4873beb7-5857-4685-be1f-d57550cc96cc">2010-03-08T21:43:00+00:00</IntlLangReviewDate>
    <TPFriendlyName xmlns="4873beb7-5857-4685-be1f-d57550cc96cc" xsi:nil="true"/>
    <IntlLangReview xmlns="4873beb7-5857-4685-be1f-d57550cc96cc" xsi:nil="true"/>
    <PolicheckWords xmlns="4873beb7-5857-4685-be1f-d57550cc96cc" xsi:nil="true"/>
    <SubmitterId xmlns="4873beb7-5857-4685-be1f-d57550cc96cc" xsi:nil="true"/>
    <AcquiredFrom xmlns="4873beb7-5857-4685-be1f-d57550cc96cc">Community</AcquiredFrom>
    <EditorialStatus xmlns="4873beb7-5857-4685-be1f-d57550cc96cc" xsi:nil="true"/>
    <Markets xmlns="4873beb7-5857-4685-be1f-d57550cc96cc"/>
    <OriginAsset xmlns="4873beb7-5857-4685-be1f-d57550cc96cc" xsi:nil="true"/>
    <AssetStart xmlns="4873beb7-5857-4685-be1f-d57550cc96cc">2010-03-08T21:27:27+00:00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754409</Value>
      <Value>1309359</Value>
    </PublishStatusLookup>
    <APAuthor xmlns="4873beb7-5857-4685-be1f-d57550cc96cc">
      <UserInfo>
        <DisplayName/>
        <AccountId>92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 xsi:nil="true"/>
    <MachineTranslated xmlns="4873beb7-5857-4685-be1f-d57550cc96cc">false</MachineTranslated>
    <OutputCachingOn xmlns="4873beb7-5857-4685-be1f-d57550cc96cc">true</OutputCachingOn>
    <TemplateStatus xmlns="4873beb7-5857-4685-be1f-d57550cc96cc" xsi:nil="true"/>
    <IsSearchable xmlns="4873beb7-5857-4685-be1f-d57550cc96cc">true</IsSearchable>
    <ContentItem xmlns="4873beb7-5857-4685-be1f-d57550cc96cc" xsi:nil="true"/>
    <HandoffToMSDN xmlns="4873beb7-5857-4685-be1f-d57550cc96cc">2010-03-08T21:43:00+00:00</HandoffToMSDN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>2010-03-08T21:43:00+00:00</LastModifiedDateTime>
    <LastPublishResultLookup xmlns="4873beb7-5857-4685-be1f-d57550cc96cc" xsi:nil="true"/>
    <LegacyData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>2010-03-08T21:43:00+00:00</PlannedPubDate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TPLaunchHelpLinkType xmlns="4873beb7-5857-4685-be1f-d57550cc96cc">Template</TPLaunchHelpLinkType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Provider xmlns="4873beb7-5857-4685-be1f-d57550cc96cc" xsi:nil="true"/>
    <UACurrentWords xmlns="4873beb7-5857-4685-be1f-d57550cc96cc" xsi:nil="true"/>
    <AssetId xmlns="4873beb7-5857-4685-be1f-d57550cc96cc">TP101840834</AssetId>
    <TPClientViewer xmlns="4873beb7-5857-4685-be1f-d57550cc96cc" xsi:nil="true"/>
    <DSATActionTaken xmlns="4873beb7-5857-4685-be1f-d57550cc96cc">Best Bets</DSATActionTaken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</PublishTargets>
    <ApprovalLog xmlns="4873beb7-5857-4685-be1f-d57550cc96cc" xsi:nil="true"/>
    <BugNumber xmlns="4873beb7-5857-4685-be1f-d57550cc96cc" xsi:nil="true"/>
    <CrawlForDependencies xmlns="4873beb7-5857-4685-be1f-d57550cc96cc">false</CrawlForDependencies>
    <LastHandOff xmlns="4873beb7-5857-4685-be1f-d57550cc96cc" xsi:nil="true"/>
    <Milestone xmlns="4873beb7-5857-4685-be1f-d57550cc96cc" xsi:nil="true"/>
    <UANotes xmlns="4873beb7-5857-4685-be1f-d57550cc96cc" xsi:nil="true"/>
    <BlockPublish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21529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6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4380EC-9838-439F-BC47-CD684B9360B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7FEDC7-A4BE-4254-8B87-F98FC3A8F8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6.xml><?xml version="1.0" encoding="utf-8"?>
<ds:datastoreItem xmlns:ds="http://schemas.openxmlformats.org/officeDocument/2006/customXml" ds:itemID="{84D56CBC-62B9-42B0-811B-517734034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TF01840843</Template>
  <TotalTime>486</TotalTime>
  <Pages>4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ASHISH KUMAR</dc:creator>
  <cp:lastModifiedBy>Microsoft account</cp:lastModifiedBy>
  <cp:revision>57</cp:revision>
  <dcterms:created xsi:type="dcterms:W3CDTF">2019-09-20T14:50:00Z</dcterms:created>
  <dcterms:modified xsi:type="dcterms:W3CDTF">2020-09-15T03:29:00Z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