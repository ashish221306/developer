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Lucida Sans Unicode" w:eastAsiaTheme="minorHAnsi" w:hAnsi="Lucida Sans Unicode" w:cs="Lucida Sans Unicode"/>
          <w:b/>
          <w:color w:val="auto"/>
          <w:sz w:val="18"/>
          <w:szCs w:val="18"/>
        </w:rPr>
        <w:alias w:val="Resume Name"/>
        <w:tag w:val="Resume Name"/>
        <w:id w:val="986285798"/>
        <w:placeholder>
          <w:docPart w:val="53E42723423746BFAF3E3D93616DC2C3"/>
        </w:placeholder>
        <w:docPartList>
          <w:docPartGallery w:val="Quick Parts"/>
          <w:docPartCategory w:val=" Resume Name"/>
        </w:docPartList>
      </w:sdtPr>
      <w:sdtEndPr>
        <w:rPr>
          <w:rFonts w:asciiTheme="minorHAnsi" w:hAnsiTheme="minorHAnsi" w:cstheme="minorBidi"/>
          <w:b w:val="0"/>
          <w:sz w:val="21"/>
          <w:szCs w:val="22"/>
        </w:rPr>
      </w:sdtEndPr>
      <w:sdtContent>
        <w:p w14:paraId="749679C9" w14:textId="49461686" w:rsidR="00701831" w:rsidRPr="00CF5657" w:rsidRDefault="00F1076E" w:rsidP="007751C6">
          <w:pPr>
            <w:pStyle w:val="NoSpacing"/>
            <w:numPr>
              <w:ilvl w:val="0"/>
              <w:numId w:val="38"/>
            </w:numPr>
            <w:rPr>
              <w:rFonts w:ascii="Lucida Sans Unicode" w:hAnsi="Lucida Sans Unicode" w:cs="Lucida Sans Unicode"/>
              <w:color w:val="46464A" w:themeColor="text2"/>
            </w:rPr>
          </w:pP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F07F7FA" wp14:editId="7E40DA4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1828800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line w14:anchorId="35114924"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anchorId="65BF0B10" wp14:editId="60CD46A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6BE1603F"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4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5BB17E95" wp14:editId="4351F5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1554480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730957EB" w14:textId="645577EA" w:rsidR="00701831" w:rsidRDefault="00562841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2171A7D8C3DB41F3AAB86C868067E31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21DE">
                                      <w:t>ASHISH KUMAR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B17E95"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14:paraId="730957EB" w14:textId="645577EA" w:rsidR="00701831" w:rsidRDefault="006747F3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2171A7D8C3DB41F3AAB86C868067E31A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F21DE">
                                <w:t>ASHISH KUMAR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E-mail Address"/>
              <w:id w:val="169154114"/>
              <w:placeholder>
                <w:docPart w:val="8174C831EC0849C696B85DC073AE7AC0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2F24C5" w:rsidRPr="00CF5657">
                <w:rPr>
                  <w:rFonts w:ascii="Lucida Sans Unicode" w:hAnsi="Lucida Sans Unicode" w:cs="Lucida Sans Unicode"/>
                  <w:color w:val="46464A" w:themeColor="text2"/>
                </w:rPr>
                <w:t>a</w:t>
              </w:r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shishbhu221306@gmail.com</w:t>
              </w:r>
            </w:sdtContent>
          </w:sdt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</w:t>
          </w:r>
          <w:r w:rsidRPr="00CF5657">
            <w:rPr>
              <w:rFonts w:ascii="Lucida Sans Unicode" w:hAnsi="Lucida Sans Unicode" w:cs="Lucida Sans Unicode"/>
              <w:color w:val="6F6F74" w:themeColor="accent1"/>
            </w:rPr>
            <w:sym w:font="Wingdings" w:char="F074"/>
          </w:r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 </w: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Address"/>
              <w:id w:val="505637697"/>
              <w:placeholder>
                <w:docPart w:val="2382B96D2E60483A9F79F9EB1CA78813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Mahangipur</w:t>
              </w:r>
              <w:r w:rsidR="000029CC" w:rsidRPr="00CF5657">
                <w:rPr>
                  <w:rFonts w:ascii="Lucida Sans Unicode" w:hAnsi="Lucida Sans Unicode" w:cs="Lucida Sans Unicode"/>
                  <w:color w:val="46464A" w:themeColor="text2"/>
                </w:rPr>
                <w:t xml:space="preserve"> </w:t>
              </w:r>
              <w:r w:rsidR="003B69E7" w:rsidRPr="00CF5657">
                <w:rPr>
                  <w:rFonts w:ascii="Lucida Sans Unicode" w:hAnsi="Lucida Sans Unicode" w:cs="Lucida Sans Unicode"/>
                  <w:color w:val="46464A" w:themeColor="text2"/>
                </w:rPr>
                <w:t>,</w:t>
              </w:r>
              <w:r w:rsidR="000029CC" w:rsidRPr="00CF5657">
                <w:rPr>
                  <w:rFonts w:ascii="Lucida Sans Unicode" w:hAnsi="Lucida Sans Unicode" w:cs="Lucida Sans Unicode"/>
                  <w:color w:val="46464A" w:themeColor="text2"/>
                </w:rPr>
                <w:t xml:space="preserve"> </w:t>
              </w:r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Mirzapur(231312)</w:t>
              </w:r>
              <w:r w:rsidR="00940079" w:rsidRPr="00CF5657">
                <w:rPr>
                  <w:rFonts w:ascii="Lucida Sans Unicode" w:hAnsi="Lucida Sans Unicode" w:cs="Lucida Sans Unicode"/>
                  <w:color w:val="46464A" w:themeColor="text2"/>
                </w:rPr>
                <w:t>, U.P.</w:t>
              </w:r>
            </w:sdtContent>
          </w:sdt>
          <w:r w:rsidRPr="00CF5657">
            <w:rPr>
              <w:rFonts w:ascii="Lucida Sans Unicode" w:hAnsi="Lucida Sans Unicode" w:cs="Lucida Sans Unicode"/>
              <w:color w:val="6F6F74" w:themeColor="accent1"/>
            </w:rPr>
            <w:sym w:font="Wingdings" w:char="F074"/>
          </w:r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</w: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Phone"/>
              <w:id w:val="-298074868"/>
              <w:placeholder>
                <w:docPart w:val="380C4EA131B3457BBC35527C971B3405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+917068513356</w:t>
              </w:r>
            </w:sdtContent>
          </w:sdt>
        </w:p>
        <w:sdt>
          <w:sdtPr>
            <w:rPr>
              <w:rStyle w:val="PlaceholderText"/>
              <w:rFonts w:ascii="Lucida Sans Unicode" w:hAnsi="Lucida Sans Unicode" w:cs="Lucida Sans Unicode"/>
            </w:rPr>
            <w:id w:val="-467742748"/>
            <w:placeholder>
              <w:docPart w:val="9775B83DF6E64DFB827685E3E22D9842"/>
            </w:placeholder>
            <w:text/>
          </w:sdtPr>
          <w:sdtEndPr>
            <w:rPr>
              <w:rStyle w:val="PlaceholderText"/>
            </w:rPr>
          </w:sdtEndPr>
          <w:sdtContent>
            <w:p w14:paraId="4BCB1725" w14:textId="26D35843" w:rsidR="00701831" w:rsidRPr="00CF5657" w:rsidRDefault="00810F96" w:rsidP="007751C6">
              <w:pPr>
                <w:pStyle w:val="NoSpacing"/>
                <w:numPr>
                  <w:ilvl w:val="0"/>
                  <w:numId w:val="38"/>
                </w:numPr>
                <w:rPr>
                  <w:rStyle w:val="PlaceholderText"/>
                  <w:rFonts w:ascii="Lucida Sans Unicode" w:hAnsi="Lucida Sans Unicode" w:cs="Lucida Sans Unicode"/>
                </w:rPr>
              </w:pPr>
              <w:r>
                <w:rPr>
                  <w:rStyle w:val="PlaceholderText"/>
                  <w:rFonts w:ascii="Lucida Sans Unicode" w:hAnsi="Lucida Sans Unicode" w:cs="Lucida Sans Unicode"/>
                </w:rPr>
                <w:t>https://</w:t>
              </w:r>
              <w:r w:rsidR="00A345D1">
                <w:rPr>
                  <w:rStyle w:val="PlaceholderText"/>
                  <w:rFonts w:ascii="Lucida Sans Unicode" w:hAnsi="Lucida Sans Unicode" w:cs="Lucida Sans Unicode"/>
                </w:rPr>
                <w:t>ashish221306.github.io/developer</w:t>
              </w:r>
            </w:p>
          </w:sdtContent>
        </w:sdt>
        <w:p w14:paraId="4943BB7C" w14:textId="77777777" w:rsidR="00701831" w:rsidRPr="007751C6" w:rsidRDefault="00562841" w:rsidP="007751C6">
          <w:pPr>
            <w:pStyle w:val="ListParagraph"/>
            <w:numPr>
              <w:ilvl w:val="0"/>
              <w:numId w:val="38"/>
            </w:numPr>
            <w:rPr>
              <w:b/>
              <w:sz w:val="18"/>
              <w:szCs w:val="18"/>
            </w:rPr>
          </w:pPr>
        </w:p>
      </w:sdtContent>
    </w:sdt>
    <w:p w14:paraId="467C641B" w14:textId="77777777" w:rsidR="00701831" w:rsidRPr="00CF5657" w:rsidRDefault="00F1076E" w:rsidP="007751C6">
      <w:pPr>
        <w:pStyle w:val="SectionHeading"/>
        <w:numPr>
          <w:ilvl w:val="0"/>
          <w:numId w:val="38"/>
        </w:numPr>
        <w:rPr>
          <w:rFonts w:ascii="Lucida Sans Unicode" w:hAnsi="Lucida Sans Unicode" w:cs="Lucida Sans Unicode"/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t>Objectives</w:t>
      </w:r>
    </w:p>
    <w:p w14:paraId="2D193467" w14:textId="77777777" w:rsidR="00940079" w:rsidRDefault="00940079" w:rsidP="0067540E">
      <w:pPr>
        <w:pStyle w:val="ListParagraph"/>
        <w:spacing w:after="0"/>
        <w:ind w:left="1440" w:right="441" w:firstLine="0"/>
        <w:jc w:val="both"/>
        <w:rPr>
          <w:color w:val="000000"/>
          <w:sz w:val="18"/>
          <w:szCs w:val="18"/>
          <w:shd w:val="clear" w:color="auto" w:fill="FFFFFF"/>
        </w:rPr>
      </w:pP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To succeed in an environment of growth and excellence and earn a job which provides me job satisfaction and self-development and </w:t>
      </w:r>
      <w:r w:rsidRPr="008C1584">
        <w:rPr>
          <w:rFonts w:ascii="Cambria" w:hAnsi="Cambria"/>
          <w:color w:val="000000"/>
          <w:sz w:val="22"/>
          <w:shd w:val="clear" w:color="auto" w:fill="FFFFFF"/>
        </w:rPr>
        <w:t>help me achieve</w:t>
      </w:r>
      <w:r w:rsidRPr="008C1584">
        <w:rPr>
          <w:rFonts w:ascii="Cambria" w:hAnsi="Cambria"/>
          <w:color w:val="000000"/>
          <w:sz w:val="24"/>
          <w:shd w:val="clear" w:color="auto" w:fill="FFFFFF"/>
        </w:rPr>
        <w:t xml:space="preserve"> 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personal as well as organizational goals</w:t>
      </w:r>
      <w:r w:rsidRPr="007751C6">
        <w:rPr>
          <w:color w:val="000000"/>
          <w:sz w:val="18"/>
          <w:szCs w:val="18"/>
          <w:shd w:val="clear" w:color="auto" w:fill="FFFFFF"/>
        </w:rPr>
        <w:t>.</w:t>
      </w:r>
    </w:p>
    <w:p w14:paraId="57E94DFC" w14:textId="77777777" w:rsidR="008C6720" w:rsidRPr="00CF5657" w:rsidRDefault="008C6720" w:rsidP="0067540E">
      <w:pPr>
        <w:pStyle w:val="ListParagraph"/>
        <w:spacing w:after="0"/>
        <w:ind w:left="1440" w:right="441" w:firstLine="0"/>
        <w:jc w:val="both"/>
        <w:rPr>
          <w:color w:val="000000"/>
          <w:sz w:val="24"/>
          <w:szCs w:val="24"/>
          <w:shd w:val="clear" w:color="auto" w:fill="FFFFFF"/>
        </w:rPr>
      </w:pPr>
    </w:p>
    <w:p w14:paraId="2C619A35" w14:textId="1152ABD8" w:rsidR="008C6720" w:rsidRPr="00CF5657" w:rsidRDefault="008C6720" w:rsidP="008C6720">
      <w:pPr>
        <w:pStyle w:val="ListParagraph"/>
        <w:numPr>
          <w:ilvl w:val="0"/>
          <w:numId w:val="41"/>
        </w:numPr>
        <w:spacing w:after="0"/>
        <w:ind w:right="441"/>
        <w:jc w:val="both"/>
        <w:rPr>
          <w:b/>
          <w:color w:val="595959" w:themeColor="text1" w:themeTint="A6"/>
          <w:sz w:val="24"/>
          <w:szCs w:val="24"/>
          <w:u w:val="single"/>
          <w:shd w:val="clear" w:color="auto" w:fill="FFFFFF"/>
        </w:rPr>
      </w:pPr>
      <w:r w:rsidRPr="00CF5657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SUMMARY</w:t>
      </w:r>
    </w:p>
    <w:p w14:paraId="5D28C35C" w14:textId="77777777" w:rsidR="000930A1" w:rsidRPr="008C6720" w:rsidRDefault="000930A1" w:rsidP="000930A1">
      <w:pPr>
        <w:pStyle w:val="ListParagraph"/>
        <w:spacing w:after="0"/>
        <w:ind w:left="5040" w:right="441" w:firstLine="0"/>
        <w:jc w:val="both"/>
        <w:rPr>
          <w:b/>
          <w:color w:val="595959" w:themeColor="text1" w:themeTint="A6"/>
          <w:sz w:val="18"/>
          <w:szCs w:val="18"/>
          <w:u w:val="single"/>
          <w:shd w:val="clear" w:color="auto" w:fill="FFFFFF"/>
        </w:rPr>
      </w:pPr>
    </w:p>
    <w:p w14:paraId="6F0F7A9B" w14:textId="6E05A311" w:rsidR="008C6720" w:rsidRPr="00CF5657" w:rsidRDefault="00CB0335" w:rsidP="00CB0335">
      <w:pPr>
        <w:pStyle w:val="ListParagraph"/>
        <w:spacing w:after="0" w:line="276" w:lineRule="auto"/>
        <w:ind w:left="2160" w:right="441" w:firstLine="0"/>
        <w:jc w:val="both"/>
        <w:rPr>
          <w:rFonts w:ascii="Cambria" w:hAnsi="Cambria"/>
          <w:color w:val="46464A" w:themeColor="text2"/>
          <w:sz w:val="22"/>
          <w:shd w:val="clear" w:color="auto" w:fill="FFFFFF"/>
        </w:rPr>
      </w:pPr>
      <w:r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Final year Btech cse student passionate about </w:t>
      </w:r>
      <w:r w:rsidR="009164EE"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web designing </w:t>
      </w:r>
      <w:r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&amp; development , </w:t>
      </w:r>
      <w:r w:rsidR="008C2F9C"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created more than </w:t>
      </w:r>
      <w:r w:rsidR="008C2F9C" w:rsidRPr="00CF5657">
        <w:rPr>
          <w:rFonts w:ascii="Cambria" w:hAnsi="Cambria"/>
          <w:b/>
          <w:color w:val="46464A" w:themeColor="text2"/>
          <w:sz w:val="22"/>
          <w:shd w:val="clear" w:color="auto" w:fill="FFFFFF"/>
        </w:rPr>
        <w:t>four</w:t>
      </w:r>
      <w:r w:rsidR="008C2F9C"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 projects of web design </w:t>
      </w:r>
      <w:r w:rsidR="005B6953"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and </w:t>
      </w:r>
      <w:r w:rsidR="00C91138">
        <w:rPr>
          <w:rFonts w:ascii="Cambria" w:hAnsi="Cambria"/>
          <w:color w:val="46464A" w:themeColor="text2"/>
          <w:sz w:val="22"/>
          <w:shd w:val="clear" w:color="auto" w:fill="FFFFFF"/>
        </w:rPr>
        <w:t xml:space="preserve"> node.js </w:t>
      </w:r>
      <w:r w:rsidR="00AF7DDA" w:rsidRPr="00CF5657">
        <w:rPr>
          <w:rFonts w:ascii="Cambria" w:hAnsi="Cambria"/>
          <w:color w:val="46464A" w:themeColor="text2"/>
          <w:sz w:val="22"/>
          <w:shd w:val="clear" w:color="auto" w:fill="FFFFFF"/>
        </w:rPr>
        <w:t>. Designed developed and maintained website.</w:t>
      </w:r>
      <w:r w:rsidR="000930A1" w:rsidRPr="00CF5657">
        <w:rPr>
          <w:rFonts w:ascii="Cambria" w:hAnsi="Cambria"/>
          <w:color w:val="46464A" w:themeColor="text2"/>
          <w:sz w:val="22"/>
          <w:shd w:val="clear" w:color="auto" w:fill="FFFFFF"/>
        </w:rPr>
        <w:t xml:space="preserve"> </w:t>
      </w:r>
      <w:r w:rsidR="000930A1" w:rsidRPr="00CF5657">
        <w:rPr>
          <w:rFonts w:ascii="Cambria" w:hAnsi="Cambria"/>
          <w:b/>
          <w:color w:val="46464A" w:themeColor="text2"/>
          <w:sz w:val="22"/>
          <w:shd w:val="clear" w:color="auto" w:fill="FFFFFF"/>
        </w:rPr>
        <w:t>Proficient in font end t</w:t>
      </w:r>
      <w:r w:rsidRPr="00CF5657">
        <w:rPr>
          <w:rFonts w:ascii="Cambria" w:hAnsi="Cambria"/>
          <w:b/>
          <w:color w:val="46464A" w:themeColor="text2"/>
          <w:sz w:val="22"/>
          <w:shd w:val="clear" w:color="auto" w:fill="FFFFFF"/>
        </w:rPr>
        <w:t>echnologies.</w:t>
      </w:r>
    </w:p>
    <w:p w14:paraId="1CFAADC6" w14:textId="77777777" w:rsidR="008C6720" w:rsidRPr="00AF7DDA" w:rsidRDefault="008C6720" w:rsidP="0067540E">
      <w:pPr>
        <w:pStyle w:val="ListParagraph"/>
        <w:spacing w:after="0"/>
        <w:ind w:left="1440" w:right="441" w:firstLine="0"/>
        <w:jc w:val="both"/>
        <w:rPr>
          <w:rFonts w:ascii="Cambria" w:hAnsi="Cambria"/>
          <w:color w:val="46464A" w:themeColor="text2"/>
          <w:sz w:val="18"/>
          <w:szCs w:val="18"/>
          <w:shd w:val="clear" w:color="auto" w:fill="FFFFFF"/>
        </w:rPr>
      </w:pPr>
    </w:p>
    <w:p w14:paraId="349E13F2" w14:textId="77777777" w:rsidR="007751C6" w:rsidRDefault="007751C6" w:rsidP="00CA0BC5">
      <w:pPr>
        <w:spacing w:after="0" w:line="240" w:lineRule="auto"/>
        <w:ind w:left="851" w:right="441"/>
        <w:rPr>
          <w:color w:val="000000"/>
          <w:sz w:val="18"/>
          <w:szCs w:val="18"/>
          <w:shd w:val="clear" w:color="auto" w:fill="FFFFFF"/>
        </w:rPr>
      </w:pPr>
    </w:p>
    <w:p w14:paraId="6F78E1AD" w14:textId="4D14EF20" w:rsidR="007751C6" w:rsidRPr="00CF5657" w:rsidRDefault="007751C6" w:rsidP="00220B43">
      <w:pPr>
        <w:pStyle w:val="ListParagraph"/>
        <w:numPr>
          <w:ilvl w:val="0"/>
          <w:numId w:val="39"/>
        </w:numPr>
        <w:spacing w:after="0" w:line="360" w:lineRule="auto"/>
        <w:ind w:left="4680" w:right="441"/>
        <w:jc w:val="both"/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</w:pPr>
      <w:r w:rsidRPr="00CF5657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TRAINING AND CERTIFIC</w:t>
      </w:r>
      <w:r w:rsidR="00D64BD1" w:rsidRPr="00CF5657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A</w:t>
      </w:r>
      <w:r w:rsidRPr="00CF5657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TION</w:t>
      </w:r>
    </w:p>
    <w:p w14:paraId="2F6FF026" w14:textId="7B9EFA71" w:rsidR="007751C6" w:rsidRPr="00CF5657" w:rsidRDefault="007751C6" w:rsidP="003A6F6F">
      <w:pPr>
        <w:pStyle w:val="ListParagraph"/>
        <w:numPr>
          <w:ilvl w:val="3"/>
          <w:numId w:val="40"/>
        </w:numPr>
        <w:spacing w:after="0"/>
        <w:ind w:left="360" w:right="441"/>
        <w:rPr>
          <w:rFonts w:ascii="Cambria" w:hAnsi="Cambria"/>
          <w:color w:val="000000"/>
          <w:sz w:val="22"/>
          <w:u w:val="single"/>
          <w:shd w:val="clear" w:color="auto" w:fill="FFFFFF"/>
        </w:rPr>
      </w:pPr>
      <w:r w:rsidRPr="00CF5657">
        <w:rPr>
          <w:rFonts w:ascii="Cambria" w:hAnsi="Cambria"/>
          <w:b/>
          <w:color w:val="000000"/>
          <w:sz w:val="22"/>
          <w:shd w:val="clear" w:color="auto" w:fill="FFFFFF"/>
        </w:rPr>
        <w:t>Web designing &amp; UI development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 </w:t>
      </w:r>
      <w:r w:rsidR="0067540E" w:rsidRPr="00CF5657">
        <w:rPr>
          <w:rFonts w:ascii="Cambria" w:hAnsi="Cambria"/>
          <w:color w:val="000000"/>
          <w:sz w:val="22"/>
          <w:shd w:val="clear" w:color="auto" w:fill="FFFFFF"/>
        </w:rPr>
        <w:t xml:space="preserve">   from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  Tech</w:t>
      </w:r>
      <w:r w:rsidR="008C6720" w:rsidRPr="00CF5657">
        <w:rPr>
          <w:rFonts w:ascii="Cambria" w:hAnsi="Cambria"/>
          <w:color w:val="000000"/>
          <w:sz w:val="22"/>
          <w:shd w:val="clear" w:color="auto" w:fill="FFFFFF"/>
        </w:rPr>
        <w:t xml:space="preserve"> A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ltum Pvt Lmt</w:t>
      </w:r>
      <w:r w:rsidR="008C6720" w:rsidRPr="00CF5657">
        <w:rPr>
          <w:rFonts w:ascii="Cambria" w:hAnsi="Cambria"/>
          <w:color w:val="000000"/>
          <w:sz w:val="22"/>
          <w:shd w:val="clear" w:color="auto" w:fill="FFFFFF"/>
        </w:rPr>
        <w:t>. Noida</w:t>
      </w:r>
    </w:p>
    <w:p w14:paraId="1AF0E652" w14:textId="7811D470" w:rsidR="0067540E" w:rsidRPr="00CF5657" w:rsidRDefault="0067540E" w:rsidP="003A6F6F">
      <w:pPr>
        <w:pStyle w:val="ListParagraph"/>
        <w:numPr>
          <w:ilvl w:val="0"/>
          <w:numId w:val="38"/>
        </w:numPr>
        <w:spacing w:after="0"/>
        <w:ind w:right="441"/>
        <w:rPr>
          <w:rFonts w:ascii="Cambria" w:hAnsi="Cambria"/>
          <w:color w:val="000000"/>
          <w:sz w:val="22"/>
          <w:shd w:val="clear" w:color="auto" w:fill="FFFFFF"/>
        </w:rPr>
      </w:pPr>
      <w:r w:rsidRPr="00CF5657">
        <w:rPr>
          <w:rFonts w:ascii="Cambria" w:hAnsi="Cambria"/>
          <w:b/>
          <w:color w:val="000000"/>
          <w:sz w:val="22"/>
          <w:shd w:val="clear" w:color="auto" w:fill="FFFFFF"/>
        </w:rPr>
        <w:t xml:space="preserve">Mean stack   </w:t>
      </w:r>
      <w:r w:rsidR="00B72D93" w:rsidRPr="00CF5657">
        <w:rPr>
          <w:rFonts w:ascii="Cambria" w:hAnsi="Cambria"/>
          <w:color w:val="000000"/>
          <w:sz w:val="22"/>
          <w:shd w:val="clear" w:color="auto" w:fill="FFFFFF"/>
        </w:rPr>
        <w:t xml:space="preserve"> from Croma Campus N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oida</w:t>
      </w:r>
    </w:p>
    <w:p w14:paraId="0802F78A" w14:textId="428CE5AF" w:rsidR="007751C6" w:rsidRPr="007751C6" w:rsidRDefault="007751C6" w:rsidP="007751C6">
      <w:pPr>
        <w:pStyle w:val="ListParagraph"/>
        <w:spacing w:after="0"/>
        <w:ind w:left="1571" w:right="441" w:firstLine="0"/>
        <w:jc w:val="both"/>
        <w:rPr>
          <w:rFonts w:ascii="Cambria" w:hAnsi="Cambria"/>
          <w:color w:val="000000"/>
          <w:sz w:val="18"/>
          <w:szCs w:val="18"/>
          <w:u w:val="single"/>
          <w:shd w:val="clear" w:color="auto" w:fill="FFFFFF"/>
        </w:rPr>
      </w:pPr>
      <w:r w:rsidRPr="007751C6">
        <w:rPr>
          <w:rFonts w:ascii="Cambria" w:hAnsi="Cambria"/>
          <w:color w:val="000000"/>
          <w:sz w:val="18"/>
          <w:szCs w:val="18"/>
          <w:shd w:val="clear" w:color="auto" w:fill="FFFFFF"/>
        </w:rPr>
        <w:t xml:space="preserve">                                               </w:t>
      </w:r>
      <w:r w:rsidR="0067540E">
        <w:rPr>
          <w:rFonts w:ascii="Cambria" w:hAnsi="Cambria"/>
          <w:color w:val="000000"/>
          <w:sz w:val="18"/>
          <w:szCs w:val="18"/>
          <w:shd w:val="clear" w:color="auto" w:fill="FFFFFF"/>
        </w:rPr>
        <w:t xml:space="preserve"> </w:t>
      </w:r>
    </w:p>
    <w:p w14:paraId="3AFC3008" w14:textId="77777777" w:rsidR="00701831" w:rsidRPr="0067540E" w:rsidRDefault="00701831" w:rsidP="0067540E">
      <w:pPr>
        <w:ind w:right="441"/>
        <w:jc w:val="both"/>
        <w:rPr>
          <w:color w:val="000000"/>
          <w:sz w:val="18"/>
          <w:szCs w:val="18"/>
        </w:rPr>
      </w:pPr>
    </w:p>
    <w:p w14:paraId="77CB69DC" w14:textId="77777777" w:rsidR="00701831" w:rsidRPr="00CF5657" w:rsidRDefault="00F1076E">
      <w:pPr>
        <w:pStyle w:val="SectionHeading"/>
        <w:rPr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t>Education</w:t>
      </w:r>
    </w:p>
    <w:p w14:paraId="51A91DA6" w14:textId="5860ED29" w:rsidR="00701831" w:rsidRPr="00CF5657" w:rsidRDefault="002F21DE" w:rsidP="0045319C">
      <w:pPr>
        <w:pStyle w:val="Subsection"/>
        <w:numPr>
          <w:ilvl w:val="0"/>
          <w:numId w:val="6"/>
        </w:numPr>
        <w:rPr>
          <w:rFonts w:ascii="Cambria" w:hAnsi="Cambria" w:cs="Lucida Sans Unicode"/>
          <w:sz w:val="22"/>
          <w:szCs w:val="22"/>
        </w:rPr>
      </w:pPr>
      <w:r w:rsidRPr="00CF5657">
        <w:rPr>
          <w:rFonts w:ascii="Cambria" w:hAnsi="Cambria" w:cs="Lucida Sans Unicode"/>
          <w:sz w:val="22"/>
          <w:szCs w:val="22"/>
        </w:rPr>
        <w:t>Feroze Gandhi Institute of Engineering and Technology, Raebareli</w:t>
      </w:r>
    </w:p>
    <w:p w14:paraId="2AACD30C" w14:textId="1977212D" w:rsidR="005577EF" w:rsidRPr="00CF5657" w:rsidRDefault="000B312F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B.Tech Computer</w:t>
      </w:r>
      <w:r w:rsidR="002F21DE" w:rsidRPr="00CF5657">
        <w:rPr>
          <w:rFonts w:ascii="Cambria" w:hAnsi="Cambria" w:cs="Lucida Sans Unicode"/>
          <w:sz w:val="22"/>
        </w:rPr>
        <w:t xml:space="preserve"> Science &amp;</w:t>
      </w:r>
      <w:r w:rsidRPr="00CF5657">
        <w:rPr>
          <w:rFonts w:ascii="Cambria" w:hAnsi="Cambria" w:cs="Lucida Sans Unicode"/>
          <w:sz w:val="22"/>
        </w:rPr>
        <w:t xml:space="preserve"> Eng.</w:t>
      </w:r>
    </w:p>
    <w:p w14:paraId="72475295" w14:textId="3AE20ABC" w:rsidR="00F83B47" w:rsidRPr="00CF5657" w:rsidRDefault="00606D54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7</w:t>
      </w:r>
      <w:r w:rsidR="002F1F30" w:rsidRPr="00CF5657">
        <w:rPr>
          <w:rFonts w:ascii="Cambria" w:hAnsi="Cambria" w:cs="Lucida Sans Unicode"/>
          <w:sz w:val="22"/>
        </w:rPr>
        <w:t>.44</w:t>
      </w:r>
      <w:r w:rsidR="00F83B47" w:rsidRPr="00CF5657">
        <w:rPr>
          <w:rFonts w:ascii="Cambria" w:hAnsi="Cambria" w:cs="Lucida Sans Unicode"/>
          <w:sz w:val="22"/>
        </w:rPr>
        <w:t xml:space="preserve"> C.G.P.A</w:t>
      </w:r>
    </w:p>
    <w:p w14:paraId="2CEFAFFA" w14:textId="11B39E70" w:rsidR="00701831" w:rsidRPr="00CF5657" w:rsidRDefault="00B40067" w:rsidP="0045319C">
      <w:pPr>
        <w:pStyle w:val="ListParagraph"/>
        <w:numPr>
          <w:ilvl w:val="0"/>
          <w:numId w:val="6"/>
        </w:numPr>
        <w:spacing w:after="0"/>
        <w:rPr>
          <w:rFonts w:ascii="Lucida Sans Unicode" w:hAnsi="Lucida Sans Unicode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2016-2020</w:t>
      </w:r>
    </w:p>
    <w:p w14:paraId="1CFEBE45" w14:textId="0119A95A" w:rsidR="00701831" w:rsidRPr="00CF5657" w:rsidRDefault="00701831" w:rsidP="00B40067">
      <w:pPr>
        <w:pStyle w:val="Subsection"/>
        <w:jc w:val="both"/>
        <w:rPr>
          <w:sz w:val="22"/>
          <w:szCs w:val="22"/>
        </w:rPr>
      </w:pPr>
    </w:p>
    <w:p w14:paraId="73D62418" w14:textId="77777777" w:rsidR="00330929" w:rsidRPr="00CF5657" w:rsidRDefault="00330929" w:rsidP="0045319C">
      <w:pPr>
        <w:pStyle w:val="ListParagraph"/>
        <w:spacing w:after="0"/>
        <w:ind w:left="720" w:firstLine="0"/>
        <w:rPr>
          <w:sz w:val="22"/>
        </w:rPr>
      </w:pPr>
    </w:p>
    <w:p w14:paraId="7933B469" w14:textId="43807732" w:rsidR="000B312F" w:rsidRPr="00CF5657" w:rsidRDefault="00B40067" w:rsidP="00B40067">
      <w:pPr>
        <w:pStyle w:val="Subsection"/>
        <w:numPr>
          <w:ilvl w:val="0"/>
          <w:numId w:val="4"/>
        </w:numPr>
        <w:rPr>
          <w:rFonts w:ascii="Cambria" w:hAnsi="Cambria" w:cs="Lucida Sans Unicode"/>
          <w:sz w:val="22"/>
          <w:szCs w:val="22"/>
        </w:rPr>
      </w:pPr>
      <w:r w:rsidRPr="00CF5657">
        <w:rPr>
          <w:rFonts w:ascii="Cambria" w:hAnsi="Cambria" w:cs="Lucida Sans Unicode"/>
          <w:sz w:val="22"/>
          <w:szCs w:val="22"/>
        </w:rPr>
        <w:t>Shaheed Naresh Inter College ,</w:t>
      </w:r>
      <w:r w:rsidR="00E26F63" w:rsidRPr="00CF5657">
        <w:rPr>
          <w:rFonts w:ascii="Cambria" w:hAnsi="Cambria" w:cs="Lucida Sans Unicode"/>
          <w:sz w:val="22"/>
          <w:szCs w:val="22"/>
        </w:rPr>
        <w:t xml:space="preserve"> </w:t>
      </w:r>
      <w:r w:rsidRPr="00CF5657">
        <w:rPr>
          <w:rFonts w:ascii="Cambria" w:hAnsi="Cambria" w:cs="Lucida Sans Unicode"/>
          <w:sz w:val="22"/>
          <w:szCs w:val="22"/>
        </w:rPr>
        <w:t>Khamaria SRN Bhadohi</w:t>
      </w:r>
    </w:p>
    <w:p w14:paraId="07A87145" w14:textId="1753D6B5" w:rsidR="005577EF" w:rsidRPr="00CF5657" w:rsidRDefault="000B312F" w:rsidP="00974797">
      <w:pPr>
        <w:pStyle w:val="ListParagraph"/>
        <w:numPr>
          <w:ilvl w:val="0"/>
          <w:numId w:val="35"/>
        </w:numPr>
        <w:spacing w:after="0"/>
        <w:jc w:val="both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Senior Secondary School (12th)</w:t>
      </w:r>
    </w:p>
    <w:p w14:paraId="4C842FEC" w14:textId="3A1AC7C2" w:rsidR="00F83B47" w:rsidRPr="00CF5657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85.80</w:t>
      </w:r>
      <w:r w:rsidR="00F83B47" w:rsidRPr="00CF5657">
        <w:rPr>
          <w:rFonts w:ascii="Cambria" w:hAnsi="Cambria" w:cs="Lucida Sans Unicode"/>
          <w:sz w:val="22"/>
        </w:rPr>
        <w:t>%</w:t>
      </w:r>
    </w:p>
    <w:p w14:paraId="59A9CB2E" w14:textId="46CE25C3" w:rsidR="000B312F" w:rsidRPr="00CF5657" w:rsidRDefault="000B312F" w:rsidP="0045319C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2014</w:t>
      </w:r>
    </w:p>
    <w:p w14:paraId="61E49A3F" w14:textId="77777777" w:rsidR="000B312F" w:rsidRPr="00CF5657" w:rsidRDefault="000B312F" w:rsidP="0045319C">
      <w:pPr>
        <w:pStyle w:val="ListParagraph"/>
        <w:spacing w:after="0"/>
        <w:ind w:left="720" w:firstLine="0"/>
        <w:rPr>
          <w:rFonts w:ascii="Cambria" w:hAnsi="Cambria"/>
          <w:sz w:val="22"/>
        </w:rPr>
      </w:pPr>
    </w:p>
    <w:p w14:paraId="19FE4A5E" w14:textId="552CCADE" w:rsidR="000B312F" w:rsidRPr="00CF5657" w:rsidRDefault="00B40067" w:rsidP="0045319C">
      <w:pPr>
        <w:pStyle w:val="Subsection"/>
        <w:numPr>
          <w:ilvl w:val="0"/>
          <w:numId w:val="4"/>
        </w:numPr>
        <w:rPr>
          <w:rFonts w:ascii="Cambria" w:hAnsi="Cambria"/>
          <w:sz w:val="22"/>
          <w:szCs w:val="22"/>
        </w:rPr>
      </w:pPr>
      <w:r w:rsidRPr="00CF5657">
        <w:rPr>
          <w:rFonts w:ascii="Cambria" w:hAnsi="Cambria"/>
          <w:sz w:val="22"/>
          <w:szCs w:val="22"/>
        </w:rPr>
        <w:t>Shaheed Naresh Inter College, Khamaria SRN Bhadohi</w:t>
      </w:r>
    </w:p>
    <w:p w14:paraId="0527B93B" w14:textId="42E209C0" w:rsidR="005577EF" w:rsidRPr="00CF5657" w:rsidRDefault="000B312F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High Secondary School (10th)</w:t>
      </w:r>
    </w:p>
    <w:p w14:paraId="749CD560" w14:textId="7A872E3E" w:rsidR="00F83B47" w:rsidRPr="00CF5657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86.83%</w:t>
      </w:r>
    </w:p>
    <w:p w14:paraId="481CD503" w14:textId="77777777" w:rsidR="000B312F" w:rsidRPr="00CF5657" w:rsidRDefault="000B312F" w:rsidP="0045319C">
      <w:pPr>
        <w:pStyle w:val="ListParagraph"/>
        <w:numPr>
          <w:ilvl w:val="0"/>
          <w:numId w:val="4"/>
        </w:numPr>
        <w:spacing w:after="0"/>
        <w:rPr>
          <w:rStyle w:val="IntenseEmphasis"/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2012</w:t>
      </w:r>
    </w:p>
    <w:p w14:paraId="1524C024" w14:textId="77777777" w:rsidR="000B312F" w:rsidRPr="00E26F63" w:rsidRDefault="000B312F" w:rsidP="0045319C">
      <w:pPr>
        <w:pStyle w:val="ListParagraph"/>
        <w:ind w:left="720" w:firstLine="0"/>
        <w:rPr>
          <w:sz w:val="18"/>
          <w:szCs w:val="18"/>
        </w:rPr>
      </w:pPr>
    </w:p>
    <w:p w14:paraId="015AC558" w14:textId="77777777" w:rsidR="00033927" w:rsidRPr="00E26F63" w:rsidRDefault="00033927" w:rsidP="00033927">
      <w:pPr>
        <w:rPr>
          <w:sz w:val="18"/>
          <w:szCs w:val="18"/>
        </w:rPr>
      </w:pPr>
    </w:p>
    <w:p w14:paraId="0B310BD1" w14:textId="7B31BC7B" w:rsidR="000C7376" w:rsidRPr="00CF5657" w:rsidRDefault="000C4DC7" w:rsidP="000C7376">
      <w:pPr>
        <w:pStyle w:val="SectionHeading"/>
        <w:rPr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lastRenderedPageBreak/>
        <w:t xml:space="preserve">TECHNICAL </w:t>
      </w:r>
      <w:r w:rsidR="0045319C" w:rsidRPr="00CF5657">
        <w:rPr>
          <w:b/>
          <w:bCs/>
          <w:sz w:val="24"/>
          <w:szCs w:val="24"/>
          <w:u w:val="single"/>
        </w:rPr>
        <w:t>Skills</w:t>
      </w:r>
    </w:p>
    <w:p w14:paraId="76EDA044" w14:textId="43CA8331" w:rsidR="00C51B9E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Html5</w:t>
      </w:r>
    </w:p>
    <w:p w14:paraId="754A19AC" w14:textId="34FF9FD4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Css3</w:t>
      </w:r>
    </w:p>
    <w:p w14:paraId="4DA35112" w14:textId="36236951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Javascript</w:t>
      </w:r>
    </w:p>
    <w:p w14:paraId="0D69FD34" w14:textId="2339DCD6" w:rsidR="006D1D0C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Jquery</w:t>
      </w:r>
    </w:p>
    <w:p w14:paraId="5FB4C090" w14:textId="37D3DA41" w:rsidR="00F92A4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Ajax</w:t>
      </w:r>
    </w:p>
    <w:p w14:paraId="6C4540CD" w14:textId="5E40F484" w:rsidR="00F92A4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Responsive Design</w:t>
      </w:r>
    </w:p>
    <w:p w14:paraId="21C6AF54" w14:textId="3C3DF5CD" w:rsidR="00F92A47" w:rsidRPr="00CF565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UI Testing</w:t>
      </w:r>
    </w:p>
    <w:p w14:paraId="078C0F76" w14:textId="28E86409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Bootstrap4</w:t>
      </w:r>
    </w:p>
    <w:p w14:paraId="7DD9D5B4" w14:textId="27EFBD7D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Sass</w:t>
      </w:r>
    </w:p>
    <w:p w14:paraId="76527AAB" w14:textId="22ADC1E8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Photoshop</w:t>
      </w:r>
    </w:p>
    <w:p w14:paraId="197E25C6" w14:textId="53F67E6B" w:rsidR="008C1584" w:rsidRPr="00A345D1" w:rsidRDefault="000029CC" w:rsidP="00A345D1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PSD</w:t>
      </w:r>
      <w:r w:rsidR="006D1D0C" w:rsidRPr="00CF5657">
        <w:rPr>
          <w:rFonts w:ascii="Cambria" w:hAnsi="Cambria" w:cs="Lucida Sans Unicode"/>
          <w:sz w:val="22"/>
          <w:lang w:val="en-IN"/>
        </w:rPr>
        <w:t xml:space="preserve"> to Html</w:t>
      </w:r>
    </w:p>
    <w:p w14:paraId="287DF9F1" w14:textId="44E8C5FF" w:rsidR="006D1D0C" w:rsidRPr="00CF5657" w:rsidRDefault="000029C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Angular JS</w:t>
      </w:r>
    </w:p>
    <w:p w14:paraId="5138EE42" w14:textId="12D428E3" w:rsidR="00285CA3" w:rsidRPr="00A345D1" w:rsidRDefault="006D1D0C" w:rsidP="00A345D1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Angular7</w:t>
      </w:r>
    </w:p>
    <w:p w14:paraId="7C69FD4B" w14:textId="5AA3F9D8" w:rsidR="006D1D0C" w:rsidRDefault="006D1D0C" w:rsidP="00F92A47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Github</w:t>
      </w:r>
    </w:p>
    <w:p w14:paraId="694DBC7C" w14:textId="77F00F0B" w:rsidR="0088330A" w:rsidRPr="00F92A47" w:rsidRDefault="0088330A" w:rsidP="00F92A47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Express.js</w:t>
      </w:r>
      <w:bookmarkStart w:id="0" w:name="_GoBack"/>
      <w:bookmarkEnd w:id="0"/>
    </w:p>
    <w:p w14:paraId="20DAE015" w14:textId="50E8C873" w:rsidR="002F24C5" w:rsidRPr="00CF5657" w:rsidRDefault="002F24C5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Mongodb</w:t>
      </w:r>
    </w:p>
    <w:p w14:paraId="07D35176" w14:textId="0D5EC08B" w:rsidR="002F24C5" w:rsidRPr="00CF5657" w:rsidRDefault="002F24C5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Node.js</w:t>
      </w:r>
    </w:p>
    <w:p w14:paraId="092729C0" w14:textId="1FB224D0" w:rsidR="006D1D0C" w:rsidRPr="00CF5657" w:rsidRDefault="000029C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SEO</w:t>
      </w:r>
    </w:p>
    <w:p w14:paraId="1C92E0D5" w14:textId="18E66129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Web Hosting</w:t>
      </w:r>
    </w:p>
    <w:p w14:paraId="69E2747A" w14:textId="7571A6F3" w:rsidR="006D1D0C" w:rsidRPr="00E26F63" w:rsidRDefault="006D1D0C" w:rsidP="006D1D0C">
      <w:pPr>
        <w:pStyle w:val="ListParagraph"/>
        <w:ind w:left="284" w:right="-126" w:firstLine="0"/>
        <w:jc w:val="both"/>
        <w:rPr>
          <w:rFonts w:ascii="Cambria" w:hAnsi="Cambria" w:cs="Lucida Sans Unicode"/>
          <w:sz w:val="18"/>
          <w:szCs w:val="18"/>
          <w:lang w:val="en-IN"/>
        </w:rPr>
      </w:pPr>
      <w:r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                            </w:t>
      </w:r>
    </w:p>
    <w:p w14:paraId="68937025" w14:textId="6227BDC1" w:rsidR="00062E50" w:rsidRPr="00CF5657" w:rsidRDefault="000C4DC7" w:rsidP="00BA2588">
      <w:pPr>
        <w:ind w:right="-126"/>
        <w:jc w:val="both"/>
        <w:rPr>
          <w:rFonts w:asciiTheme="majorHAnsi" w:hAnsiTheme="majorHAnsi" w:cs="Lucida Sans Unicode"/>
          <w:b/>
          <w:sz w:val="24"/>
          <w:szCs w:val="24"/>
          <w:u w:val="single"/>
          <w:lang w:val="en-IN"/>
        </w:rPr>
      </w:pPr>
      <w:r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</w:t>
      </w:r>
      <w:r w:rsidR="00C51B9E"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</w:t>
      </w:r>
      <w:r w:rsid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                            </w:t>
      </w:r>
      <w:r w:rsidR="00C51B9E" w:rsidRPr="00CF5657">
        <w:rPr>
          <w:rFonts w:asciiTheme="majorHAnsi" w:hAnsiTheme="majorHAnsi" w:cs="Lucida Sans Unicode"/>
          <w:b/>
          <w:sz w:val="24"/>
          <w:szCs w:val="24"/>
          <w:u w:val="single"/>
          <w:lang w:val="en-IN"/>
        </w:rPr>
        <w:t>ADDITIONAL SKILLS</w:t>
      </w:r>
    </w:p>
    <w:p w14:paraId="18ED1BF2" w14:textId="0E257077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Creativity</w:t>
      </w:r>
    </w:p>
    <w:p w14:paraId="7F9ED1EB" w14:textId="782B8F61" w:rsidR="00C51B9E" w:rsidRPr="00CF5657" w:rsidRDefault="000029CC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Adapta</w:t>
      </w:r>
      <w:r w:rsidR="00C51B9E" w:rsidRPr="00CF5657">
        <w:rPr>
          <w:rFonts w:ascii="Cambria" w:hAnsi="Cambria" w:cs="Lucida Sans Unicode"/>
          <w:sz w:val="22"/>
          <w:lang w:val="en-IN"/>
        </w:rPr>
        <w:t>bility</w:t>
      </w:r>
    </w:p>
    <w:p w14:paraId="0AE8234E" w14:textId="16ED4ACF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Project Management</w:t>
      </w:r>
    </w:p>
    <w:p w14:paraId="1F1F82E5" w14:textId="001CCADD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Time Management</w:t>
      </w:r>
    </w:p>
    <w:p w14:paraId="577D61C6" w14:textId="57E496BE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Ability to Work Under Presser</w:t>
      </w:r>
    </w:p>
    <w:p w14:paraId="6B9F4345" w14:textId="4B52376C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Communication</w:t>
      </w:r>
    </w:p>
    <w:p w14:paraId="356A8814" w14:textId="6801D871" w:rsidR="00BD2476" w:rsidRPr="00E26F63" w:rsidRDefault="00C51B9E" w:rsidP="003D7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18"/>
          <w:szCs w:val="18"/>
          <w:u w:val="single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Positive Attitude</w:t>
      </w:r>
    </w:p>
    <w:p w14:paraId="2786DE2F" w14:textId="132ACE7C" w:rsidR="001D57C9" w:rsidRPr="00CF5657" w:rsidRDefault="00AA7BF2" w:rsidP="00CF5657">
      <w:pPr>
        <w:pStyle w:val="SectionHeading"/>
        <w:ind w:left="720"/>
        <w:jc w:val="both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</w:rPr>
        <w:t xml:space="preserve">                                    </w:t>
      </w:r>
      <w:r w:rsidR="009F1EA9" w:rsidRPr="00CF5657">
        <w:rPr>
          <w:rFonts w:cs="Lucida Sans Unicode"/>
          <w:b/>
          <w:bCs/>
          <w:sz w:val="24"/>
          <w:szCs w:val="24"/>
        </w:rPr>
        <w:t xml:space="preserve">    </w:t>
      </w:r>
      <w:r w:rsidR="00BD2476" w:rsidRPr="00CF5657">
        <w:rPr>
          <w:rFonts w:cs="Lucida Sans Unicode"/>
          <w:b/>
          <w:bCs/>
          <w:sz w:val="24"/>
          <w:szCs w:val="24"/>
        </w:rPr>
        <w:t xml:space="preserve">    </w:t>
      </w:r>
      <w:r w:rsidR="001D57C9" w:rsidRPr="00CF5657">
        <w:rPr>
          <w:rFonts w:cs="Lucida Sans Unicode"/>
          <w:b/>
          <w:bCs/>
          <w:sz w:val="24"/>
          <w:szCs w:val="24"/>
          <w:u w:val="single"/>
        </w:rPr>
        <w:t>Achievement</w:t>
      </w:r>
      <w:r w:rsidR="00276FBA" w:rsidRPr="00CF5657">
        <w:rPr>
          <w:rFonts w:cs="Lucida Sans Unicode"/>
          <w:b/>
          <w:bCs/>
          <w:sz w:val="24"/>
          <w:szCs w:val="24"/>
          <w:u w:val="single"/>
        </w:rPr>
        <w:t>s</w:t>
      </w:r>
    </w:p>
    <w:p w14:paraId="480F4701" w14:textId="27BCD9E1" w:rsidR="001D57C9" w:rsidRPr="00CF5657" w:rsidRDefault="001D57C9" w:rsidP="00E26F63">
      <w:pPr>
        <w:pStyle w:val="ListParagraph"/>
        <w:numPr>
          <w:ilvl w:val="0"/>
          <w:numId w:val="34"/>
        </w:numPr>
        <w:ind w:left="5040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Secured II position in 12</w:t>
      </w:r>
      <w:r w:rsidRPr="00CF5657">
        <w:rPr>
          <w:rFonts w:ascii="Cambria" w:hAnsi="Cambria"/>
          <w:sz w:val="22"/>
          <w:vertAlign w:val="superscript"/>
        </w:rPr>
        <w:t>th</w:t>
      </w:r>
      <w:r w:rsidRPr="00CF5657">
        <w:rPr>
          <w:rFonts w:ascii="Cambria" w:hAnsi="Cambria"/>
          <w:sz w:val="22"/>
        </w:rPr>
        <w:t xml:space="preserve">  in my college</w:t>
      </w:r>
    </w:p>
    <w:p w14:paraId="5CB5063A" w14:textId="6962C0B4" w:rsidR="001D57C9" w:rsidRPr="00CF5657" w:rsidRDefault="001D57C9" w:rsidP="00E26F63">
      <w:pPr>
        <w:pStyle w:val="ListParagraph"/>
        <w:numPr>
          <w:ilvl w:val="0"/>
          <w:numId w:val="34"/>
        </w:numPr>
        <w:ind w:left="5040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Secured III position in 10</w:t>
      </w:r>
      <w:r w:rsidRPr="00CF5657">
        <w:rPr>
          <w:rFonts w:ascii="Cambria" w:hAnsi="Cambria"/>
          <w:sz w:val="22"/>
          <w:vertAlign w:val="superscript"/>
        </w:rPr>
        <w:t>th</w:t>
      </w:r>
      <w:r w:rsidRPr="00CF5657">
        <w:rPr>
          <w:rFonts w:ascii="Cambria" w:hAnsi="Cambria"/>
          <w:sz w:val="22"/>
        </w:rPr>
        <w:t xml:space="preserve"> in my college</w:t>
      </w:r>
    </w:p>
    <w:p w14:paraId="110AFB56" w14:textId="77777777" w:rsidR="001D57C9" w:rsidRPr="00E26F63" w:rsidRDefault="001D57C9" w:rsidP="001D57C9">
      <w:pPr>
        <w:pStyle w:val="ListParagraph"/>
        <w:ind w:left="4320" w:firstLine="0"/>
        <w:jc w:val="both"/>
        <w:rPr>
          <w:rFonts w:ascii="Cambria" w:hAnsi="Cambria"/>
          <w:sz w:val="18"/>
          <w:szCs w:val="18"/>
        </w:rPr>
      </w:pPr>
    </w:p>
    <w:p w14:paraId="5AF362F4" w14:textId="7CAE7831" w:rsidR="00BD2476" w:rsidRPr="00CF5657" w:rsidRDefault="001D57C9" w:rsidP="00CF5657">
      <w:pPr>
        <w:pStyle w:val="SectionHeading"/>
        <w:jc w:val="both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</w:rPr>
        <w:t xml:space="preserve">                                             </w:t>
      </w:r>
      <w:r w:rsidR="00CF5657">
        <w:rPr>
          <w:rFonts w:cs="Lucida Sans Unicode"/>
          <w:b/>
          <w:bCs/>
          <w:sz w:val="24"/>
          <w:szCs w:val="24"/>
        </w:rPr>
        <w:t xml:space="preserve">          </w:t>
      </w:r>
      <w:r w:rsidRPr="00CF5657">
        <w:rPr>
          <w:rFonts w:cs="Lucida Sans Unicode"/>
          <w:b/>
          <w:bCs/>
          <w:sz w:val="24"/>
          <w:szCs w:val="24"/>
        </w:rPr>
        <w:t xml:space="preserve"> </w:t>
      </w:r>
      <w:r w:rsidR="00BD2476" w:rsidRPr="00CF5657">
        <w:rPr>
          <w:rFonts w:cs="Lucida Sans Unicode"/>
          <w:b/>
          <w:bCs/>
          <w:sz w:val="24"/>
          <w:szCs w:val="24"/>
          <w:u w:val="single"/>
        </w:rPr>
        <w:t>HOBBIES</w:t>
      </w:r>
      <w:r w:rsidR="009F1EA9" w:rsidRPr="00CF5657">
        <w:rPr>
          <w:rFonts w:cs="Lucida Sans Unicode"/>
          <w:b/>
          <w:bCs/>
          <w:sz w:val="24"/>
          <w:szCs w:val="24"/>
          <w:u w:val="single"/>
        </w:rPr>
        <w:t xml:space="preserve">  </w:t>
      </w:r>
    </w:p>
    <w:p w14:paraId="09FD96B6" w14:textId="352D464C" w:rsidR="00BD2476" w:rsidRPr="00CF5657" w:rsidRDefault="00BD2476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Travelling</w:t>
      </w:r>
    </w:p>
    <w:p w14:paraId="6AE6D270" w14:textId="34240361" w:rsidR="002F24C5" w:rsidRPr="00CF5657" w:rsidRDefault="002F24C5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Designing</w:t>
      </w:r>
    </w:p>
    <w:p w14:paraId="6EF91F92" w14:textId="0E83A1E7" w:rsidR="002F24C5" w:rsidRPr="00CF5657" w:rsidRDefault="00BD2476" w:rsidP="002F24C5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lastRenderedPageBreak/>
        <w:t>Watching movies</w:t>
      </w:r>
    </w:p>
    <w:p w14:paraId="7E6E6381" w14:textId="738B7649" w:rsidR="00BD2476" w:rsidRPr="00CF5657" w:rsidRDefault="00BD2476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Reading Book</w:t>
      </w:r>
      <w:r w:rsidR="000F5D45" w:rsidRPr="00CF5657">
        <w:rPr>
          <w:rFonts w:ascii="Cambria" w:hAnsi="Cambria"/>
          <w:sz w:val="22"/>
        </w:rPr>
        <w:t>s</w:t>
      </w:r>
    </w:p>
    <w:p w14:paraId="275E8425" w14:textId="620A0174" w:rsidR="00D27FA9" w:rsidRPr="00CF5657" w:rsidRDefault="00D27FA9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 xml:space="preserve">Blogging </w:t>
      </w:r>
    </w:p>
    <w:p w14:paraId="017594B8" w14:textId="77777777" w:rsidR="0090406E" w:rsidRPr="00E26F63" w:rsidRDefault="0090406E" w:rsidP="0090406E">
      <w:pPr>
        <w:jc w:val="both"/>
        <w:rPr>
          <w:rFonts w:ascii="Cambria" w:hAnsi="Cambria"/>
          <w:sz w:val="18"/>
          <w:szCs w:val="18"/>
        </w:rPr>
      </w:pPr>
    </w:p>
    <w:p w14:paraId="0E1C4AFF" w14:textId="5DC7AF4F" w:rsidR="000C7376" w:rsidRDefault="00647163" w:rsidP="00A345D1">
      <w:pPr>
        <w:pStyle w:val="SectionHeading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  <w:u w:val="single"/>
        </w:rPr>
        <w:t>Projects</w:t>
      </w:r>
    </w:p>
    <w:p w14:paraId="5DD733E5" w14:textId="77777777" w:rsidR="00A345D1" w:rsidRPr="00A345D1" w:rsidRDefault="00A345D1" w:rsidP="00A345D1"/>
    <w:p w14:paraId="5F4E2603" w14:textId="77777777" w:rsidR="00A345D1" w:rsidRPr="00A345D1" w:rsidRDefault="00A345D1" w:rsidP="00A345D1">
      <w:pPr>
        <w:rPr>
          <w:rFonts w:ascii="Lucida Sans Unicode" w:hAnsi="Lucida Sans Unicode" w:cs="Lucida Sans Unicode"/>
          <w:sz w:val="24"/>
          <w:szCs w:val="24"/>
          <w:u w:val="single"/>
          <w:lang w:val="en-IN"/>
        </w:rPr>
      </w:pPr>
      <w:r w:rsidRPr="00A345D1">
        <w:rPr>
          <w:rFonts w:ascii="Lucida Sans Unicode" w:hAnsi="Lucida Sans Unicode" w:cs="Lucida Sans Unicode"/>
          <w:sz w:val="24"/>
          <w:szCs w:val="24"/>
          <w:u w:val="single"/>
          <w:lang w:val="en-IN"/>
        </w:rPr>
        <w:t>My own portfolio –</w:t>
      </w:r>
    </w:p>
    <w:p w14:paraId="5B156846" w14:textId="497D4536" w:rsidR="00A345D1" w:rsidRPr="00A345D1" w:rsidRDefault="00562841" w:rsidP="00A345D1">
      <w:pPr>
        <w:rPr>
          <w:rFonts w:ascii="Lucida Sans" w:hAnsi="Lucida Sans"/>
          <w:sz w:val="24"/>
          <w:szCs w:val="24"/>
        </w:rPr>
      </w:pPr>
      <w:hyperlink r:id="rId15" w:history="1">
        <w:r w:rsidR="00A345D1" w:rsidRPr="00C82BE7">
          <w:rPr>
            <w:rStyle w:val="Hyperlink"/>
            <w:rFonts w:ascii="Lucida Sans" w:hAnsi="Lucida Sans"/>
            <w:sz w:val="24"/>
            <w:szCs w:val="24"/>
          </w:rPr>
          <w:t>https://ashish221306.github.io/developer</w:t>
        </w:r>
      </w:hyperlink>
    </w:p>
    <w:p w14:paraId="038B3531" w14:textId="1EAA9A16" w:rsidR="003B69E7" w:rsidRPr="00A345D1" w:rsidRDefault="00C91138" w:rsidP="00A345D1">
      <w:pPr>
        <w:pStyle w:val="ListParagraph"/>
        <w:ind w:left="0" w:firstLine="0"/>
        <w:rPr>
          <w:rFonts w:ascii="Lucida Sans Unicode" w:hAnsi="Lucida Sans Unicode" w:cs="Lucida Sans Unicode"/>
          <w:sz w:val="24"/>
          <w:szCs w:val="24"/>
          <w:u w:val="single"/>
          <w:lang w:val="en-IN"/>
        </w:rPr>
      </w:pPr>
      <w:r w:rsidRPr="00A345D1">
        <w:rPr>
          <w:rFonts w:ascii="Lucida Sans Unicode" w:hAnsi="Lucida Sans Unicode" w:cs="Lucida Sans Unicode"/>
          <w:sz w:val="24"/>
          <w:szCs w:val="24"/>
          <w:u w:val="single"/>
          <w:lang w:val="en-IN"/>
        </w:rPr>
        <w:t>Frontend projects</w:t>
      </w:r>
    </w:p>
    <w:p w14:paraId="191CB082" w14:textId="1F55DB4A" w:rsidR="0090406E" w:rsidRPr="00C91138" w:rsidRDefault="00562841" w:rsidP="00A345D1">
      <w:pPr>
        <w:pStyle w:val="ListParagraph"/>
        <w:numPr>
          <w:ilvl w:val="0"/>
          <w:numId w:val="29"/>
        </w:numPr>
        <w:ind w:left="3240"/>
        <w:jc w:val="both"/>
        <w:rPr>
          <w:rFonts w:ascii="Lucida Sans" w:hAnsi="Lucida Sans" w:cs="Lucida Sans Unicode"/>
          <w:sz w:val="22"/>
          <w:lang w:val="en-IN"/>
        </w:rPr>
      </w:pPr>
      <w:hyperlink r:id="rId16" w:history="1">
        <w:r w:rsidR="00235EB5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https://www.ashishfgiet.tk/psd/layout/index.html</w:t>
        </w:r>
      </w:hyperlink>
    </w:p>
    <w:p w14:paraId="0DFA06EE" w14:textId="73D823CB" w:rsidR="006B25A9" w:rsidRPr="00C91138" w:rsidRDefault="00562841" w:rsidP="00A345D1">
      <w:pPr>
        <w:pStyle w:val="ListParagraph"/>
        <w:numPr>
          <w:ilvl w:val="0"/>
          <w:numId w:val="29"/>
        </w:numPr>
        <w:ind w:left="3240"/>
        <w:jc w:val="both"/>
        <w:rPr>
          <w:rFonts w:ascii="Lucida Sans" w:hAnsi="Lucida Sans" w:cs="Lucida Sans Unicode"/>
          <w:sz w:val="22"/>
          <w:u w:val="single"/>
          <w:lang w:val="en-IN"/>
        </w:rPr>
      </w:pPr>
      <w:hyperlink r:id="rId17" w:history="1"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https://</w:t>
        </w:r>
        <w:r w:rsidR="004F78E7" w:rsidRPr="00C91138">
          <w:rPr>
            <w:rStyle w:val="Hyperlink"/>
            <w:rFonts w:ascii="Lucida Sans" w:hAnsi="Lucida Sans"/>
            <w:sz w:val="22"/>
            <w:lang w:val="en-IN"/>
          </w:rPr>
          <w:t>www.</w:t>
        </w:r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ashishfgiet.tk/psd/iddo/index.html</w:t>
        </w:r>
      </w:hyperlink>
    </w:p>
    <w:p w14:paraId="1B718BFC" w14:textId="648DB6E4" w:rsidR="00AA7BF2" w:rsidRPr="00C91138" w:rsidRDefault="00562841" w:rsidP="00A345D1">
      <w:pPr>
        <w:pStyle w:val="ListParagraph"/>
        <w:numPr>
          <w:ilvl w:val="0"/>
          <w:numId w:val="28"/>
        </w:numPr>
        <w:ind w:left="3180"/>
        <w:jc w:val="both"/>
        <w:rPr>
          <w:rFonts w:ascii="Lucida Sans" w:hAnsi="Lucida Sans" w:cs="Lucida Sans Unicode"/>
          <w:sz w:val="22"/>
          <w:u w:val="single"/>
          <w:lang w:val="en-IN"/>
        </w:rPr>
      </w:pPr>
      <w:hyperlink r:id="rId18" w:history="1"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https://</w:t>
        </w:r>
        <w:r w:rsidR="004F78E7" w:rsidRPr="00C91138">
          <w:rPr>
            <w:rStyle w:val="Hyperlink"/>
            <w:rFonts w:ascii="Lucida Sans" w:hAnsi="Lucida Sans"/>
            <w:sz w:val="22"/>
            <w:lang w:val="en-IN"/>
          </w:rPr>
          <w:t>www.</w:t>
        </w:r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ashishfgiet.tk/bootstrapproject1/index.html</w:t>
        </w:r>
      </w:hyperlink>
    </w:p>
    <w:p w14:paraId="72873302" w14:textId="2BAE2C7C" w:rsidR="00AA7BF2" w:rsidRPr="00C91138" w:rsidRDefault="00562841" w:rsidP="00A345D1">
      <w:pPr>
        <w:pStyle w:val="ListParagraph"/>
        <w:numPr>
          <w:ilvl w:val="0"/>
          <w:numId w:val="28"/>
        </w:numPr>
        <w:ind w:left="3180"/>
        <w:jc w:val="both"/>
        <w:rPr>
          <w:rFonts w:ascii="Lucida Sans" w:hAnsi="Lucida Sans" w:cs="Lucida Sans Unicode"/>
          <w:sz w:val="22"/>
          <w:u w:val="single"/>
          <w:lang w:val="en-IN"/>
        </w:rPr>
      </w:pPr>
      <w:hyperlink r:id="rId19" w:history="1"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https://</w:t>
        </w:r>
        <w:r w:rsidR="004F78E7" w:rsidRPr="00C91138">
          <w:rPr>
            <w:rStyle w:val="Hyperlink"/>
            <w:rFonts w:ascii="Lucida Sans" w:hAnsi="Lucida Sans"/>
            <w:sz w:val="22"/>
            <w:lang w:val="en-IN"/>
          </w:rPr>
          <w:t>www.</w:t>
        </w:r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ashishfgiet.tk/bootstrapproject2/index.html</w:t>
        </w:r>
      </w:hyperlink>
    </w:p>
    <w:p w14:paraId="11E5F332" w14:textId="53ED5ADA" w:rsidR="00C91138" w:rsidRPr="00C91138" w:rsidRDefault="00562841" w:rsidP="00A345D1">
      <w:pPr>
        <w:pStyle w:val="ListParagraph"/>
        <w:numPr>
          <w:ilvl w:val="0"/>
          <w:numId w:val="28"/>
        </w:numPr>
        <w:ind w:left="3180"/>
        <w:jc w:val="both"/>
        <w:rPr>
          <w:rStyle w:val="Hyperlink"/>
          <w:rFonts w:ascii="Lucida Sans" w:hAnsi="Lucida Sans" w:cs="Lucida Sans Unicode"/>
          <w:color w:val="auto"/>
          <w:sz w:val="18"/>
          <w:szCs w:val="18"/>
          <w:lang w:val="en-IN"/>
        </w:rPr>
      </w:pPr>
      <w:hyperlink r:id="rId20" w:history="1"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https://</w:t>
        </w:r>
        <w:r w:rsidR="004F78E7" w:rsidRPr="00C91138">
          <w:rPr>
            <w:rStyle w:val="Hyperlink"/>
            <w:rFonts w:ascii="Lucida Sans" w:hAnsi="Lucida Sans"/>
            <w:sz w:val="22"/>
            <w:lang w:val="en-IN"/>
          </w:rPr>
          <w:t>www.</w:t>
        </w:r>
        <w:r w:rsidR="004F78E7" w:rsidRPr="00C91138">
          <w:rPr>
            <w:rStyle w:val="Hyperlink"/>
            <w:rFonts w:ascii="Lucida Sans" w:hAnsi="Lucida Sans" w:cs="Lucida Sans Unicode"/>
            <w:sz w:val="22"/>
            <w:lang w:val="en-IN"/>
          </w:rPr>
          <w:t>ashishfgiet.tk/bootstrapproject4/index.html</w:t>
        </w:r>
      </w:hyperlink>
    </w:p>
    <w:p w14:paraId="58322F96" w14:textId="39750467" w:rsidR="00C91138" w:rsidRDefault="00C91138" w:rsidP="00A345D1">
      <w:pPr>
        <w:rPr>
          <w:rFonts w:ascii="Lucida Sans" w:hAnsi="Lucida Sans" w:cs="Lucida Sans Unicode"/>
          <w:sz w:val="24"/>
          <w:szCs w:val="24"/>
          <w:u w:val="single"/>
          <w:lang w:val="en-IN"/>
        </w:rPr>
      </w:pPr>
      <w:r w:rsidRPr="00C91138">
        <w:rPr>
          <w:rFonts w:ascii="Lucida Sans" w:hAnsi="Lucida Sans" w:cs="Lucida Sans Unicode"/>
          <w:sz w:val="24"/>
          <w:szCs w:val="24"/>
          <w:u w:val="single"/>
          <w:lang w:val="en-IN"/>
        </w:rPr>
        <w:t>Full Stack Projects</w:t>
      </w:r>
    </w:p>
    <w:p w14:paraId="7505380E" w14:textId="2E74C62F" w:rsidR="00810F96" w:rsidRDefault="00810F96" w:rsidP="00A345D1">
      <w:pPr>
        <w:ind w:left="720"/>
        <w:rPr>
          <w:rFonts w:ascii="Lucida Sans" w:hAnsi="Lucida Sans" w:cs="Lucida Sans Unicode"/>
          <w:u w:val="single"/>
          <w:lang w:val="en-IN"/>
        </w:rPr>
      </w:pPr>
      <w:r w:rsidRPr="00810F96">
        <w:rPr>
          <w:rFonts w:ascii="Lucida Sans" w:hAnsi="Lucida Sans" w:cs="Lucida Sans Unicode"/>
          <w:u w:val="single"/>
          <w:lang w:val="en-IN"/>
        </w:rPr>
        <w:t>I have made three full stack projects in node.js with express.js and mongoDB</w:t>
      </w:r>
    </w:p>
    <w:p w14:paraId="189ADE49" w14:textId="41146F4E" w:rsidR="00A345D1" w:rsidRPr="00A345D1" w:rsidRDefault="00562841" w:rsidP="00A345D1">
      <w:pPr>
        <w:rPr>
          <w:rFonts w:ascii="Lucida Sans" w:hAnsi="Lucida Sans" w:cs="Lucida Sans Unicode"/>
          <w:sz w:val="24"/>
          <w:szCs w:val="24"/>
          <w:u w:val="single"/>
          <w:lang w:val="en-IN"/>
        </w:rPr>
      </w:pPr>
      <w:hyperlink r:id="rId21" w:anchor="!/portfolio" w:history="1">
        <w:r w:rsidR="00A345D1" w:rsidRPr="00C82BE7">
          <w:rPr>
            <w:rStyle w:val="Hyperlink"/>
            <w:rFonts w:ascii="Lucida Sans" w:hAnsi="Lucida Sans" w:cs="Lucida Sans Unicode"/>
            <w:sz w:val="24"/>
            <w:szCs w:val="24"/>
            <w:lang w:val="en-IN"/>
          </w:rPr>
          <w:t>https://ashish221306.github.io/developer/#!/portfolio</w:t>
        </w:r>
      </w:hyperlink>
    </w:p>
    <w:p w14:paraId="7F5BE550" w14:textId="7F6A1AFC" w:rsidR="00810F96" w:rsidRPr="00810F96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u w:val="single"/>
          <w:lang w:val="en-IN"/>
        </w:rPr>
      </w:pPr>
      <w:r w:rsidRPr="00810F96">
        <w:rPr>
          <w:rFonts w:ascii="Lucida Sans" w:hAnsi="Lucida Sans" w:cs="Lucida Sans Unicode"/>
          <w:u w:val="single"/>
          <w:lang w:val="en-IN"/>
        </w:rPr>
        <w:t>Password management system</w:t>
      </w:r>
    </w:p>
    <w:p w14:paraId="5AD6D9B0" w14:textId="74B52489" w:rsidR="00810F96" w:rsidRPr="00810F96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u w:val="single"/>
          <w:lang w:val="en-IN"/>
        </w:rPr>
      </w:pPr>
      <w:r w:rsidRPr="00810F96">
        <w:rPr>
          <w:rFonts w:ascii="Lucida Sans" w:hAnsi="Lucida Sans" w:cs="Lucida Sans Unicode"/>
          <w:u w:val="single"/>
          <w:lang w:val="en-IN"/>
        </w:rPr>
        <w:t>Shoping website</w:t>
      </w:r>
      <w:r w:rsidR="00A345D1">
        <w:rPr>
          <w:rFonts w:ascii="Lucida Sans" w:hAnsi="Lucida Sans" w:cs="Lucida Sans Unicode"/>
          <w:u w:val="single"/>
          <w:lang w:val="en-IN"/>
        </w:rPr>
        <w:t xml:space="preserve"> (under development)</w:t>
      </w:r>
    </w:p>
    <w:p w14:paraId="292DD97A" w14:textId="58944682" w:rsidR="00A345D1" w:rsidRPr="00A345D1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sz w:val="22"/>
          <w:u w:val="single"/>
          <w:lang w:val="en-IN"/>
        </w:rPr>
      </w:pPr>
      <w:r w:rsidRPr="00810F96">
        <w:rPr>
          <w:rFonts w:ascii="Lucida Sans" w:hAnsi="Lucida Sans" w:cs="Lucida Sans Unicode"/>
          <w:u w:val="single"/>
          <w:lang w:val="en-IN"/>
        </w:rPr>
        <w:t xml:space="preserve">Task </w:t>
      </w:r>
      <w:r w:rsidR="00A345D1">
        <w:rPr>
          <w:rFonts w:ascii="Lucida Sans" w:hAnsi="Lucida Sans" w:cs="Lucida Sans Unicode"/>
          <w:u w:val="single"/>
          <w:lang w:val="en-IN"/>
        </w:rPr>
        <w:t>manager</w:t>
      </w:r>
    </w:p>
    <w:p w14:paraId="0E9DD8D6" w14:textId="77777777" w:rsidR="00A345D1" w:rsidRPr="00A345D1" w:rsidRDefault="00A345D1" w:rsidP="00A345D1">
      <w:pPr>
        <w:jc w:val="left"/>
        <w:rPr>
          <w:rFonts w:ascii="Lucida Sans" w:hAnsi="Lucida Sans" w:cs="Lucida Sans Unicode"/>
          <w:u w:val="single"/>
          <w:lang w:val="en-IN"/>
        </w:rPr>
      </w:pPr>
    </w:p>
    <w:p w14:paraId="00BCC2DF" w14:textId="6C3E1F91" w:rsidR="003E2EA3" w:rsidRPr="00CF5657" w:rsidRDefault="00E26F63" w:rsidP="00A345D1">
      <w:pPr>
        <w:pStyle w:val="ListParagraph"/>
        <w:ind w:left="0" w:firstLine="0"/>
        <w:rPr>
          <w:rFonts w:ascii="Lucida Sans Unicode" w:hAnsi="Lucida Sans Unicode" w:cs="Lucida Sans Unicode"/>
          <w:sz w:val="22"/>
          <w:u w:val="single"/>
          <w:lang w:val="en-IN"/>
        </w:rPr>
      </w:pPr>
      <w:r w:rsidRPr="00CF5657">
        <w:rPr>
          <w:rFonts w:ascii="Lucida Sans Unicode" w:hAnsi="Lucida Sans Unicode" w:cs="Lucida Sans Unicode"/>
          <w:sz w:val="22"/>
          <w:u w:val="single"/>
        </w:rPr>
        <w:t>javascript</w:t>
      </w:r>
      <w:r w:rsidR="003E2EA3" w:rsidRPr="00CF5657">
        <w:rPr>
          <w:rFonts w:ascii="Lucida Sans Unicode" w:hAnsi="Lucida Sans Unicode" w:cs="Lucida Sans Unicode"/>
          <w:sz w:val="22"/>
          <w:u w:val="single"/>
        </w:rPr>
        <w:t xml:space="preserve"> mini application</w:t>
      </w:r>
    </w:p>
    <w:p w14:paraId="394E960E" w14:textId="1475B2F6" w:rsidR="000C7376" w:rsidRPr="00CF5657" w:rsidRDefault="00562841" w:rsidP="00A345D1">
      <w:pPr>
        <w:pStyle w:val="ListParagraph"/>
        <w:numPr>
          <w:ilvl w:val="1"/>
          <w:numId w:val="31"/>
        </w:numPr>
        <w:ind w:left="1320"/>
        <w:rPr>
          <w:rFonts w:ascii="Lucida Sans Unicode" w:hAnsi="Lucida Sans Unicode" w:cs="Lucida Sans Unicode"/>
          <w:sz w:val="22"/>
          <w:u w:val="single"/>
          <w:lang w:val="en-IN"/>
        </w:rPr>
      </w:pPr>
      <w:hyperlink r:id="rId22" w:history="1">
        <w:r w:rsidR="00D27FA9" w:rsidRPr="00CF5657">
          <w:rPr>
            <w:rStyle w:val="Hyperlink"/>
            <w:rFonts w:ascii="Lucida Sans Unicode" w:hAnsi="Lucida Sans Unicode" w:cs="Lucida Sans Unicode"/>
            <w:sz w:val="22"/>
            <w:lang w:val="en-IN"/>
          </w:rPr>
          <w:t>https://www.ashishfgiet.tk/weatherapp.html</w:t>
        </w:r>
      </w:hyperlink>
    </w:p>
    <w:p w14:paraId="0ECE8401" w14:textId="53C333D0" w:rsidR="00C91138" w:rsidRPr="00C91138" w:rsidRDefault="00F9708A" w:rsidP="00A345D1">
      <w:pPr>
        <w:pStyle w:val="SectionHeading"/>
        <w:rPr>
          <w:b/>
          <w:bCs/>
          <w:sz w:val="22"/>
          <w:szCs w:val="22"/>
          <w:u w:val="single"/>
        </w:rPr>
      </w:pPr>
      <w:r w:rsidRPr="00CF5657">
        <w:rPr>
          <w:b/>
          <w:bCs/>
          <w:sz w:val="22"/>
          <w:szCs w:val="22"/>
          <w:u w:val="single"/>
        </w:rPr>
        <w:t>Social PRofiles</w:t>
      </w:r>
    </w:p>
    <w:p w14:paraId="288EACBE" w14:textId="6B23A6C6" w:rsidR="00F9708A" w:rsidRPr="00A345D1" w:rsidRDefault="00F9708A" w:rsidP="00A345D1">
      <w:pPr>
        <w:pStyle w:val="ListParagraph"/>
        <w:numPr>
          <w:ilvl w:val="0"/>
          <w:numId w:val="14"/>
        </w:numPr>
        <w:ind w:left="3240"/>
        <w:jc w:val="left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Mail-</w:t>
      </w:r>
      <w:r w:rsidR="00697357" w:rsidRPr="00A345D1">
        <w:rPr>
          <w:rFonts w:ascii="Lucida Sans" w:hAnsi="Lucida Sans"/>
          <w:b/>
          <w:sz w:val="22"/>
        </w:rPr>
        <w:t>Id: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3" w:history="1">
        <w:r w:rsidR="00E157AB" w:rsidRPr="00A345D1">
          <w:rPr>
            <w:rStyle w:val="Hyperlink"/>
            <w:rFonts w:ascii="Lucida Sans" w:hAnsi="Lucida Sans"/>
            <w:b/>
            <w:sz w:val="22"/>
          </w:rPr>
          <w:t>ashishbhu221306@gmail.com</w:t>
        </w:r>
      </w:hyperlink>
    </w:p>
    <w:p w14:paraId="2EFAF6FF" w14:textId="45E01230" w:rsidR="00F9708A" w:rsidRPr="00A345D1" w:rsidRDefault="00F9708A" w:rsidP="00A345D1">
      <w:pPr>
        <w:pStyle w:val="ListParagraph"/>
        <w:numPr>
          <w:ilvl w:val="0"/>
          <w:numId w:val="14"/>
        </w:numPr>
        <w:ind w:left="3240"/>
        <w:jc w:val="left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Linked-</w:t>
      </w:r>
      <w:r w:rsidR="00435EE0" w:rsidRPr="00A345D1">
        <w:rPr>
          <w:rFonts w:ascii="Lucida Sans" w:hAnsi="Lucida Sans"/>
          <w:b/>
          <w:sz w:val="22"/>
        </w:rPr>
        <w:t>In: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4" w:history="1">
        <w:r w:rsidR="00062E50" w:rsidRPr="00A345D1">
          <w:rPr>
            <w:rStyle w:val="Hyperlink"/>
            <w:rFonts w:ascii="Lucida Sans" w:hAnsi="Lucida Sans"/>
            <w:b/>
            <w:sz w:val="22"/>
          </w:rPr>
          <w:t>https://www.linkedin.com/in/ashishfgiet/</w:t>
        </w:r>
      </w:hyperlink>
    </w:p>
    <w:p w14:paraId="629D0BF4" w14:textId="51659B86" w:rsidR="00F9708A" w:rsidRPr="00A345D1" w:rsidRDefault="00F9708A" w:rsidP="00810F96">
      <w:pPr>
        <w:pStyle w:val="ListParagraph"/>
        <w:numPr>
          <w:ilvl w:val="0"/>
          <w:numId w:val="14"/>
        </w:numPr>
        <w:ind w:left="3240"/>
        <w:jc w:val="both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Git-</w:t>
      </w:r>
      <w:r w:rsidR="00435EE0" w:rsidRPr="00A345D1">
        <w:rPr>
          <w:rFonts w:ascii="Lucida Sans" w:hAnsi="Lucida Sans"/>
          <w:b/>
          <w:sz w:val="22"/>
        </w:rPr>
        <w:t>Hub: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5" w:history="1">
        <w:r w:rsidR="003B69E7" w:rsidRPr="00A345D1">
          <w:rPr>
            <w:rStyle w:val="Hyperlink"/>
            <w:rFonts w:ascii="Lucida Sans" w:hAnsi="Lucida Sans"/>
            <w:b/>
            <w:sz w:val="22"/>
          </w:rPr>
          <w:t>https://github.com/ashish221306</w:t>
        </w:r>
      </w:hyperlink>
    </w:p>
    <w:p w14:paraId="30B15F58" w14:textId="77777777" w:rsidR="00F9708A" w:rsidRPr="00E26F63" w:rsidRDefault="00F9708A" w:rsidP="00F9708A">
      <w:pPr>
        <w:rPr>
          <w:b/>
          <w:sz w:val="18"/>
          <w:szCs w:val="18"/>
        </w:rPr>
      </w:pPr>
    </w:p>
    <w:p w14:paraId="00ED4D7A" w14:textId="77777777" w:rsidR="0045710C" w:rsidRPr="00E26F63" w:rsidRDefault="0045710C" w:rsidP="0045710C">
      <w:pPr>
        <w:rPr>
          <w:b/>
          <w:sz w:val="18"/>
          <w:szCs w:val="18"/>
        </w:rPr>
      </w:pPr>
    </w:p>
    <w:p w14:paraId="04660631" w14:textId="77777777" w:rsidR="00647163" w:rsidRPr="00E26F63" w:rsidRDefault="00647163" w:rsidP="00E00D41">
      <w:pPr>
        <w:ind w:right="-126"/>
        <w:jc w:val="both"/>
        <w:rPr>
          <w:b/>
          <w:sz w:val="18"/>
          <w:szCs w:val="18"/>
          <w:lang w:val="en-IN"/>
        </w:rPr>
      </w:pPr>
    </w:p>
    <w:p w14:paraId="3895FF2C" w14:textId="693A187E" w:rsidR="0045319C" w:rsidRPr="00E26F63" w:rsidRDefault="0045319C" w:rsidP="000C7376">
      <w:pPr>
        <w:pStyle w:val="ListParagraph"/>
        <w:ind w:left="426" w:firstLine="0"/>
        <w:rPr>
          <w:b/>
          <w:sz w:val="18"/>
          <w:szCs w:val="18"/>
        </w:rPr>
      </w:pPr>
    </w:p>
    <w:p w14:paraId="0DA277B8" w14:textId="77777777" w:rsidR="00E26F63" w:rsidRPr="00E26F63" w:rsidRDefault="00E26F63">
      <w:pPr>
        <w:pStyle w:val="ListParagraph"/>
        <w:ind w:left="426" w:firstLine="0"/>
        <w:rPr>
          <w:b/>
          <w:sz w:val="18"/>
          <w:szCs w:val="18"/>
        </w:rPr>
      </w:pPr>
    </w:p>
    <w:sectPr w:rsidR="00E26F63" w:rsidRPr="00E26F63" w:rsidSect="003D7B9E">
      <w:headerReference w:type="default" r:id="rId26"/>
      <w:footerReference w:type="default" r:id="rId27"/>
      <w:pgSz w:w="12242" w:h="17123" w:code="1"/>
      <w:pgMar w:top="720" w:right="720" w:bottom="2002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EFAC96" w14:textId="77777777" w:rsidR="00562841" w:rsidRDefault="00562841">
      <w:pPr>
        <w:spacing w:after="0" w:line="240" w:lineRule="auto"/>
      </w:pPr>
      <w:r>
        <w:separator/>
      </w:r>
    </w:p>
  </w:endnote>
  <w:endnote w:type="continuationSeparator" w:id="0">
    <w:p w14:paraId="0AA206C2" w14:textId="77777777" w:rsidR="00562841" w:rsidRDefault="00562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81345" w14:textId="77777777" w:rsidR="00701831" w:rsidRDefault="00F1076E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88330A">
      <w:rPr>
        <w:noProof/>
        <w:sz w:val="20"/>
        <w14:numForm w14:val="oldStyle"/>
      </w:rPr>
      <w:t>4</w:t>
    </w:r>
    <w:r>
      <w:rPr>
        <w:noProof/>
        <w:sz w:val="20"/>
        <w14:numForm w14:val="oldStyle"/>
      </w:rPr>
      <w:fldChar w:fldCharType="end"/>
    </w:r>
  </w:p>
  <w:p w14:paraId="49882398" w14:textId="77777777" w:rsidR="00701831" w:rsidRDefault="00F1076E">
    <w:pPr>
      <w:pStyle w:val="Footer"/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1CDB99" wp14:editId="0C2142B9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165BA03C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B3CDE" w14:textId="77777777" w:rsidR="00562841" w:rsidRDefault="00562841">
      <w:pPr>
        <w:spacing w:after="0" w:line="240" w:lineRule="auto"/>
      </w:pPr>
      <w:r>
        <w:separator/>
      </w:r>
    </w:p>
  </w:footnote>
  <w:footnote w:type="continuationSeparator" w:id="0">
    <w:p w14:paraId="47FA8B22" w14:textId="77777777" w:rsidR="00562841" w:rsidRDefault="00562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27C61" w14:textId="77777777" w:rsidR="00701831" w:rsidRDefault="00F1076E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1D823CA8" wp14:editId="285DB8DF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-1670253294"/>
                            <w:placeholder>
                              <w:docPart w:val="B440FBBCE0C94A20A84B0161E26D0F4B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3A1B1CF2" w14:textId="43746E6A" w:rsidR="00701831" w:rsidRDefault="002F21DE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lang w:val="en-IN"/>
                                </w:rPr>
                                <w:t>ASHISH KUMAR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w14:anchorId="1D823CA8"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-1670253294"/>
                      <w:placeholder>
                        <w:docPart w:val="B440FBBCE0C94A20A84B0161E26D0F4B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14:paraId="3A1B1CF2" w14:textId="43746E6A" w:rsidR="00701831" w:rsidRDefault="002F21DE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lang w:val="en-IN"/>
                          </w:rPr>
                          <w:t>ASHISH KUMAR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2E8A1390" wp14:editId="021D38E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1097280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033BE06B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6625F"/>
    <w:multiLevelType w:val="hybridMultilevel"/>
    <w:tmpl w:val="3E7A2B10"/>
    <w:lvl w:ilvl="0" w:tplc="54465CF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45C7F0C"/>
    <w:multiLevelType w:val="hybridMultilevel"/>
    <w:tmpl w:val="9CFA903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553B3"/>
    <w:multiLevelType w:val="hybridMultilevel"/>
    <w:tmpl w:val="612C6088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>
    <w:nsid w:val="0B2119A1"/>
    <w:multiLevelType w:val="hybridMultilevel"/>
    <w:tmpl w:val="DC38FCF0"/>
    <w:lvl w:ilvl="0" w:tplc="40090009">
      <w:start w:val="1"/>
      <w:numFmt w:val="bullet"/>
      <w:lvlText w:val=""/>
      <w:lvlJc w:val="left"/>
      <w:pPr>
        <w:ind w:left="29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4">
    <w:nsid w:val="0F073F91"/>
    <w:multiLevelType w:val="hybridMultilevel"/>
    <w:tmpl w:val="B72E030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42E87"/>
    <w:multiLevelType w:val="hybridMultilevel"/>
    <w:tmpl w:val="57DE7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2D2651"/>
    <w:multiLevelType w:val="hybridMultilevel"/>
    <w:tmpl w:val="3E34D010"/>
    <w:lvl w:ilvl="0" w:tplc="54465CF4">
      <w:start w:val="1"/>
      <w:numFmt w:val="bullet"/>
      <w:lvlText w:val=""/>
      <w:lvlJc w:val="left"/>
      <w:pPr>
        <w:ind w:left="508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45" w:hanging="360"/>
      </w:pPr>
      <w:rPr>
        <w:rFonts w:ascii="Wingdings" w:hAnsi="Wingdings" w:hint="default"/>
      </w:rPr>
    </w:lvl>
  </w:abstractNum>
  <w:abstractNum w:abstractNumId="8">
    <w:nsid w:val="165206DF"/>
    <w:multiLevelType w:val="hybridMultilevel"/>
    <w:tmpl w:val="2C307822"/>
    <w:lvl w:ilvl="0" w:tplc="54465CF4">
      <w:start w:val="1"/>
      <w:numFmt w:val="bullet"/>
      <w:lvlText w:val=""/>
      <w:lvlJc w:val="left"/>
      <w:pPr>
        <w:ind w:left="32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>
    <w:nsid w:val="1F7C074D"/>
    <w:multiLevelType w:val="hybridMultilevel"/>
    <w:tmpl w:val="674EB922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0">
    <w:nsid w:val="22072646"/>
    <w:multiLevelType w:val="hybridMultilevel"/>
    <w:tmpl w:val="BCD24716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1">
    <w:nsid w:val="23D13A2B"/>
    <w:multiLevelType w:val="hybridMultilevel"/>
    <w:tmpl w:val="81B21B80"/>
    <w:lvl w:ilvl="0" w:tplc="54465CF4">
      <w:start w:val="1"/>
      <w:numFmt w:val="bullet"/>
      <w:lvlText w:val=""/>
      <w:lvlJc w:val="left"/>
      <w:pPr>
        <w:ind w:left="14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612622"/>
    <w:multiLevelType w:val="hybridMultilevel"/>
    <w:tmpl w:val="161A67D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3">
    <w:nsid w:val="294906AA"/>
    <w:multiLevelType w:val="hybridMultilevel"/>
    <w:tmpl w:val="B19A01FA"/>
    <w:lvl w:ilvl="0" w:tplc="54465CF4">
      <w:start w:val="1"/>
      <w:numFmt w:val="bullet"/>
      <w:lvlText w:val=""/>
      <w:lvlJc w:val="left"/>
      <w:pPr>
        <w:ind w:left="525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010" w:hanging="360"/>
      </w:pPr>
      <w:rPr>
        <w:rFonts w:ascii="Wingdings" w:hAnsi="Wingdings" w:hint="default"/>
      </w:rPr>
    </w:lvl>
  </w:abstractNum>
  <w:abstractNum w:abstractNumId="14">
    <w:nsid w:val="2B3D7A8A"/>
    <w:multiLevelType w:val="hybridMultilevel"/>
    <w:tmpl w:val="368CF74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2410E2"/>
    <w:multiLevelType w:val="hybridMultilevel"/>
    <w:tmpl w:val="D5C8D36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  <w:color w:val="B6B6B9" w:themeColor="accent1" w:themeTint="80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2A15CB"/>
    <w:multiLevelType w:val="hybridMultilevel"/>
    <w:tmpl w:val="91863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6E73AF"/>
    <w:multiLevelType w:val="hybridMultilevel"/>
    <w:tmpl w:val="C024D272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8">
    <w:nsid w:val="2E970CFB"/>
    <w:multiLevelType w:val="hybridMultilevel"/>
    <w:tmpl w:val="625A6E56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9">
    <w:nsid w:val="30A27912"/>
    <w:multiLevelType w:val="hybridMultilevel"/>
    <w:tmpl w:val="0442C3B4"/>
    <w:lvl w:ilvl="0" w:tplc="54465CF4">
      <w:start w:val="1"/>
      <w:numFmt w:val="bullet"/>
      <w:lvlText w:val=""/>
      <w:lvlJc w:val="left"/>
      <w:pPr>
        <w:ind w:left="-1260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-1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11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10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-9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-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-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-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-6840" w:hanging="360"/>
      </w:pPr>
      <w:rPr>
        <w:rFonts w:ascii="Wingdings" w:hAnsi="Wingdings" w:hint="default"/>
      </w:rPr>
    </w:lvl>
  </w:abstractNum>
  <w:abstractNum w:abstractNumId="20">
    <w:nsid w:val="3B100EE3"/>
    <w:multiLevelType w:val="hybridMultilevel"/>
    <w:tmpl w:val="A5844A86"/>
    <w:lvl w:ilvl="0" w:tplc="54465CF4">
      <w:start w:val="1"/>
      <w:numFmt w:val="bullet"/>
      <w:lvlText w:val=""/>
      <w:lvlJc w:val="left"/>
      <w:pPr>
        <w:ind w:left="417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21">
    <w:nsid w:val="3B416DB5"/>
    <w:multiLevelType w:val="hybridMultilevel"/>
    <w:tmpl w:val="EBA49152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C20BEA"/>
    <w:multiLevelType w:val="hybridMultilevel"/>
    <w:tmpl w:val="A7760180"/>
    <w:lvl w:ilvl="0" w:tplc="54465CF4">
      <w:start w:val="1"/>
      <w:numFmt w:val="bullet"/>
      <w:lvlText w:val=""/>
      <w:lvlJc w:val="left"/>
      <w:pPr>
        <w:ind w:left="340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</w:abstractNum>
  <w:abstractNum w:abstractNumId="23">
    <w:nsid w:val="3DEC3622"/>
    <w:multiLevelType w:val="hybridMultilevel"/>
    <w:tmpl w:val="0D76B172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FD6F2F"/>
    <w:multiLevelType w:val="hybridMultilevel"/>
    <w:tmpl w:val="57EA4542"/>
    <w:lvl w:ilvl="0" w:tplc="54465CF4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A737F6"/>
    <w:multiLevelType w:val="hybridMultilevel"/>
    <w:tmpl w:val="545A9CAC"/>
    <w:lvl w:ilvl="0" w:tplc="54465CF4">
      <w:start w:val="1"/>
      <w:numFmt w:val="bullet"/>
      <w:lvlText w:val=""/>
      <w:lvlJc w:val="left"/>
      <w:pPr>
        <w:ind w:left="180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1A5699"/>
    <w:multiLevelType w:val="hybridMultilevel"/>
    <w:tmpl w:val="CA0CB70C"/>
    <w:lvl w:ilvl="0" w:tplc="54465CF4">
      <w:start w:val="1"/>
      <w:numFmt w:val="bullet"/>
      <w:lvlText w:val=""/>
      <w:lvlJc w:val="left"/>
      <w:pPr>
        <w:ind w:left="466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abstractNum w:abstractNumId="29">
    <w:nsid w:val="555E315F"/>
    <w:multiLevelType w:val="hybridMultilevel"/>
    <w:tmpl w:val="02DCEF18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CF16539"/>
    <w:multiLevelType w:val="hybridMultilevel"/>
    <w:tmpl w:val="31FC12C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2">
    <w:nsid w:val="60607D47"/>
    <w:multiLevelType w:val="hybridMultilevel"/>
    <w:tmpl w:val="CBDAE1FC"/>
    <w:lvl w:ilvl="0" w:tplc="4009000F">
      <w:start w:val="1"/>
      <w:numFmt w:val="decimal"/>
      <w:lvlText w:val="%1."/>
      <w:lvlJc w:val="left"/>
      <w:pPr>
        <w:ind w:left="3960" w:hanging="360"/>
      </w:p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3">
    <w:nsid w:val="692B5CE6"/>
    <w:multiLevelType w:val="hybridMultilevel"/>
    <w:tmpl w:val="6A4EAEFA"/>
    <w:lvl w:ilvl="0" w:tplc="54465CF4">
      <w:start w:val="1"/>
      <w:numFmt w:val="bullet"/>
      <w:lvlText w:val=""/>
      <w:lvlJc w:val="left"/>
      <w:pPr>
        <w:ind w:left="429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50" w:hanging="360"/>
      </w:pPr>
      <w:rPr>
        <w:rFonts w:ascii="Wingdings" w:hAnsi="Wingdings" w:hint="default"/>
      </w:rPr>
    </w:lvl>
  </w:abstractNum>
  <w:abstractNum w:abstractNumId="34">
    <w:nsid w:val="6A371289"/>
    <w:multiLevelType w:val="hybridMultilevel"/>
    <w:tmpl w:val="A3A8FC58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5">
    <w:nsid w:val="6C7E7376"/>
    <w:multiLevelType w:val="hybridMultilevel"/>
    <w:tmpl w:val="8904D7C8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36">
    <w:nsid w:val="6D385288"/>
    <w:multiLevelType w:val="hybridMultilevel"/>
    <w:tmpl w:val="C366CB1A"/>
    <w:lvl w:ilvl="0" w:tplc="54465CF4">
      <w:start w:val="1"/>
      <w:numFmt w:val="bullet"/>
      <w:lvlText w:val=""/>
      <w:lvlJc w:val="left"/>
      <w:pPr>
        <w:ind w:left="367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37">
    <w:nsid w:val="6F2D65FA"/>
    <w:multiLevelType w:val="hybridMultilevel"/>
    <w:tmpl w:val="DFCC2E40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E72E75"/>
    <w:multiLevelType w:val="hybridMultilevel"/>
    <w:tmpl w:val="9AF8B702"/>
    <w:lvl w:ilvl="0" w:tplc="54465CF4">
      <w:start w:val="1"/>
      <w:numFmt w:val="bullet"/>
      <w:lvlText w:val=""/>
      <w:lvlJc w:val="left"/>
      <w:pPr>
        <w:ind w:left="1571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0A08F0"/>
    <w:multiLevelType w:val="hybridMultilevel"/>
    <w:tmpl w:val="29007282"/>
    <w:lvl w:ilvl="0" w:tplc="54465CF4">
      <w:start w:val="1"/>
      <w:numFmt w:val="bullet"/>
      <w:lvlText w:val=""/>
      <w:lvlJc w:val="left"/>
      <w:pPr>
        <w:ind w:left="424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05" w:hanging="360"/>
      </w:pPr>
      <w:rPr>
        <w:rFonts w:ascii="Wingdings" w:hAnsi="Wingdings" w:hint="default"/>
      </w:rPr>
    </w:lvl>
  </w:abstractNum>
  <w:abstractNum w:abstractNumId="41">
    <w:nsid w:val="7F262CCC"/>
    <w:multiLevelType w:val="hybridMultilevel"/>
    <w:tmpl w:val="AA003C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27"/>
  </w:num>
  <w:num w:numId="4">
    <w:abstractNumId w:val="6"/>
  </w:num>
  <w:num w:numId="5">
    <w:abstractNumId w:val="30"/>
  </w:num>
  <w:num w:numId="6">
    <w:abstractNumId w:val="1"/>
  </w:num>
  <w:num w:numId="7">
    <w:abstractNumId w:val="16"/>
  </w:num>
  <w:num w:numId="8">
    <w:abstractNumId w:val="41"/>
  </w:num>
  <w:num w:numId="9">
    <w:abstractNumId w:val="23"/>
  </w:num>
  <w:num w:numId="10">
    <w:abstractNumId w:val="11"/>
  </w:num>
  <w:num w:numId="11">
    <w:abstractNumId w:val="12"/>
  </w:num>
  <w:num w:numId="12">
    <w:abstractNumId w:val="5"/>
  </w:num>
  <w:num w:numId="13">
    <w:abstractNumId w:val="37"/>
  </w:num>
  <w:num w:numId="14">
    <w:abstractNumId w:val="19"/>
  </w:num>
  <w:num w:numId="15">
    <w:abstractNumId w:val="3"/>
  </w:num>
  <w:num w:numId="16">
    <w:abstractNumId w:val="2"/>
  </w:num>
  <w:num w:numId="17">
    <w:abstractNumId w:val="4"/>
  </w:num>
  <w:num w:numId="18">
    <w:abstractNumId w:val="10"/>
  </w:num>
  <w:num w:numId="19">
    <w:abstractNumId w:val="9"/>
  </w:num>
  <w:num w:numId="20">
    <w:abstractNumId w:val="7"/>
  </w:num>
  <w:num w:numId="21">
    <w:abstractNumId w:val="28"/>
  </w:num>
  <w:num w:numId="22">
    <w:abstractNumId w:val="34"/>
  </w:num>
  <w:num w:numId="23">
    <w:abstractNumId w:val="33"/>
  </w:num>
  <w:num w:numId="24">
    <w:abstractNumId w:val="40"/>
  </w:num>
  <w:num w:numId="25">
    <w:abstractNumId w:val="8"/>
  </w:num>
  <w:num w:numId="26">
    <w:abstractNumId w:val="35"/>
  </w:num>
  <w:num w:numId="27">
    <w:abstractNumId w:val="20"/>
  </w:num>
  <w:num w:numId="28">
    <w:abstractNumId w:val="18"/>
  </w:num>
  <w:num w:numId="29">
    <w:abstractNumId w:val="24"/>
  </w:num>
  <w:num w:numId="30">
    <w:abstractNumId w:val="36"/>
  </w:num>
  <w:num w:numId="31">
    <w:abstractNumId w:val="17"/>
  </w:num>
  <w:num w:numId="32">
    <w:abstractNumId w:val="22"/>
  </w:num>
  <w:num w:numId="33">
    <w:abstractNumId w:val="31"/>
  </w:num>
  <w:num w:numId="34">
    <w:abstractNumId w:val="0"/>
  </w:num>
  <w:num w:numId="35">
    <w:abstractNumId w:val="13"/>
  </w:num>
  <w:num w:numId="36">
    <w:abstractNumId w:val="21"/>
  </w:num>
  <w:num w:numId="37">
    <w:abstractNumId w:val="38"/>
  </w:num>
  <w:num w:numId="38">
    <w:abstractNumId w:val="14"/>
  </w:num>
  <w:num w:numId="39">
    <w:abstractNumId w:val="26"/>
  </w:num>
  <w:num w:numId="40">
    <w:abstractNumId w:val="15"/>
  </w:num>
  <w:num w:numId="41">
    <w:abstractNumId w:val="29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079"/>
    <w:rsid w:val="000029CC"/>
    <w:rsid w:val="0001247A"/>
    <w:rsid w:val="000173A9"/>
    <w:rsid w:val="00033927"/>
    <w:rsid w:val="000405CD"/>
    <w:rsid w:val="00047D02"/>
    <w:rsid w:val="00062E50"/>
    <w:rsid w:val="00067869"/>
    <w:rsid w:val="00082D18"/>
    <w:rsid w:val="000930A1"/>
    <w:rsid w:val="000B312F"/>
    <w:rsid w:val="000B7EBD"/>
    <w:rsid w:val="000C4DC7"/>
    <w:rsid w:val="000C7376"/>
    <w:rsid w:val="000E0F09"/>
    <w:rsid w:val="000F28AB"/>
    <w:rsid w:val="000F5D45"/>
    <w:rsid w:val="00124D5C"/>
    <w:rsid w:val="00150E20"/>
    <w:rsid w:val="001B4666"/>
    <w:rsid w:val="001C7C67"/>
    <w:rsid w:val="001D57C9"/>
    <w:rsid w:val="00220B43"/>
    <w:rsid w:val="00235EB5"/>
    <w:rsid w:val="00253CBD"/>
    <w:rsid w:val="00254BB3"/>
    <w:rsid w:val="00276FBA"/>
    <w:rsid w:val="00285CA3"/>
    <w:rsid w:val="002B093B"/>
    <w:rsid w:val="002C159C"/>
    <w:rsid w:val="002F1F30"/>
    <w:rsid w:val="002F21DE"/>
    <w:rsid w:val="002F24C5"/>
    <w:rsid w:val="00330929"/>
    <w:rsid w:val="003334F9"/>
    <w:rsid w:val="003A6F6F"/>
    <w:rsid w:val="003B0DF4"/>
    <w:rsid w:val="003B69E7"/>
    <w:rsid w:val="003C369A"/>
    <w:rsid w:val="003D7B9E"/>
    <w:rsid w:val="003E2EA3"/>
    <w:rsid w:val="00435EE0"/>
    <w:rsid w:val="0044614B"/>
    <w:rsid w:val="0045319C"/>
    <w:rsid w:val="0045710C"/>
    <w:rsid w:val="00490F8D"/>
    <w:rsid w:val="004F50EE"/>
    <w:rsid w:val="004F78E7"/>
    <w:rsid w:val="00513CCF"/>
    <w:rsid w:val="005577EF"/>
    <w:rsid w:val="00562841"/>
    <w:rsid w:val="00581EDA"/>
    <w:rsid w:val="005830C9"/>
    <w:rsid w:val="00586FC8"/>
    <w:rsid w:val="00597059"/>
    <w:rsid w:val="005B6953"/>
    <w:rsid w:val="005E26E1"/>
    <w:rsid w:val="00606D54"/>
    <w:rsid w:val="00647163"/>
    <w:rsid w:val="006616EE"/>
    <w:rsid w:val="006747F3"/>
    <w:rsid w:val="006750BC"/>
    <w:rsid w:val="0067540E"/>
    <w:rsid w:val="00677E6A"/>
    <w:rsid w:val="00697357"/>
    <w:rsid w:val="006A12F1"/>
    <w:rsid w:val="006A1D75"/>
    <w:rsid w:val="006B25A9"/>
    <w:rsid w:val="006D1D0C"/>
    <w:rsid w:val="00701831"/>
    <w:rsid w:val="00743357"/>
    <w:rsid w:val="00766F51"/>
    <w:rsid w:val="007751C6"/>
    <w:rsid w:val="007B50EB"/>
    <w:rsid w:val="00810F96"/>
    <w:rsid w:val="00816B2A"/>
    <w:rsid w:val="00827AEE"/>
    <w:rsid w:val="008427A1"/>
    <w:rsid w:val="0087494F"/>
    <w:rsid w:val="00881A18"/>
    <w:rsid w:val="0088330A"/>
    <w:rsid w:val="008B65B0"/>
    <w:rsid w:val="008C1584"/>
    <w:rsid w:val="008C2F9C"/>
    <w:rsid w:val="008C6720"/>
    <w:rsid w:val="0090406E"/>
    <w:rsid w:val="009164EE"/>
    <w:rsid w:val="00940079"/>
    <w:rsid w:val="00974797"/>
    <w:rsid w:val="009A536B"/>
    <w:rsid w:val="009F1EA9"/>
    <w:rsid w:val="00A0793C"/>
    <w:rsid w:val="00A345D1"/>
    <w:rsid w:val="00A548CA"/>
    <w:rsid w:val="00A62342"/>
    <w:rsid w:val="00A67161"/>
    <w:rsid w:val="00A76CE0"/>
    <w:rsid w:val="00A7792A"/>
    <w:rsid w:val="00AA3400"/>
    <w:rsid w:val="00AA35FD"/>
    <w:rsid w:val="00AA7BF2"/>
    <w:rsid w:val="00AB1AA7"/>
    <w:rsid w:val="00AF1D0D"/>
    <w:rsid w:val="00AF7DDA"/>
    <w:rsid w:val="00B40067"/>
    <w:rsid w:val="00B46C93"/>
    <w:rsid w:val="00B72D93"/>
    <w:rsid w:val="00B80CD4"/>
    <w:rsid w:val="00BA2588"/>
    <w:rsid w:val="00BD2476"/>
    <w:rsid w:val="00C24ED1"/>
    <w:rsid w:val="00C41A71"/>
    <w:rsid w:val="00C51B9E"/>
    <w:rsid w:val="00C91138"/>
    <w:rsid w:val="00CA0BC5"/>
    <w:rsid w:val="00CB0335"/>
    <w:rsid w:val="00CE6E02"/>
    <w:rsid w:val="00CF5657"/>
    <w:rsid w:val="00D005DB"/>
    <w:rsid w:val="00D11C71"/>
    <w:rsid w:val="00D27FA9"/>
    <w:rsid w:val="00D44654"/>
    <w:rsid w:val="00D64BD1"/>
    <w:rsid w:val="00D66CD9"/>
    <w:rsid w:val="00D8597C"/>
    <w:rsid w:val="00DA4E32"/>
    <w:rsid w:val="00DB395C"/>
    <w:rsid w:val="00E00D41"/>
    <w:rsid w:val="00E157AB"/>
    <w:rsid w:val="00E26F63"/>
    <w:rsid w:val="00E37C35"/>
    <w:rsid w:val="00E82DF4"/>
    <w:rsid w:val="00E95C25"/>
    <w:rsid w:val="00EB5B8C"/>
    <w:rsid w:val="00F1076E"/>
    <w:rsid w:val="00F46E83"/>
    <w:rsid w:val="00F64618"/>
    <w:rsid w:val="00F83B47"/>
    <w:rsid w:val="00F92A47"/>
    <w:rsid w:val="00F9708A"/>
    <w:rsid w:val="00FA1919"/>
    <w:rsid w:val="00FB2C79"/>
    <w:rsid w:val="00FB4074"/>
    <w:rsid w:val="00FD0198"/>
    <w:rsid w:val="00FE24E0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BCBD2"/>
  <w15:docId w15:val="{0EC53D3A-5799-46B6-A55F-D8A2C630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376"/>
    <w:rPr>
      <w:color w:val="67AAB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www.ashishfgiet.tk/bootstrapproject1/index.html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ashish221306.github.io/developer/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www.ashishfgiet.tk/psd/iddo/index.html" TargetMode="External"/><Relationship Id="rId25" Type="http://schemas.openxmlformats.org/officeDocument/2006/relationships/hyperlink" Target="https://github.com/ashish221306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ashishfgiet.tk/psd/layout/index.html" TargetMode="External"/><Relationship Id="rId20" Type="http://schemas.openxmlformats.org/officeDocument/2006/relationships/hyperlink" Target="https://www.ashishfgiet.tk/bootstrapproject4/index.html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www.linkedin.com/in/ashishfgiet/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ashish221306.github.io/developer" TargetMode="External"/><Relationship Id="rId23" Type="http://schemas.openxmlformats.org/officeDocument/2006/relationships/hyperlink" Target="mailto:ashishbhu221306@gmail.com" TargetMode="Externa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https://www.ashishfgiet.tk/bootstrapproject2/index.html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www.ashishfgiet.tk/weatherapp.html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Downloads\TF0184084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E42723423746BFAF3E3D93616DC2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B342E-CDDA-40BA-ADED-914BB71B8249}"/>
      </w:docPartPr>
      <w:docPartBody>
        <w:p w:rsidR="00D8223A" w:rsidRDefault="00910F7D">
          <w:pPr>
            <w:pStyle w:val="53E42723423746BFAF3E3D93616DC2C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8174C831EC0849C696B85DC073AE7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7B532-0824-4BF9-B5FF-455368B05FD1}"/>
      </w:docPartPr>
      <w:docPartBody>
        <w:p w:rsidR="00D8223A" w:rsidRDefault="00910F7D">
          <w:pPr>
            <w:pStyle w:val="8174C831EC0849C696B85DC073AE7AC0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2382B96D2E60483A9F79F9EB1CA7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C5DF5-A8B9-4966-9C87-612A26B92F39}"/>
      </w:docPartPr>
      <w:docPartBody>
        <w:p w:rsidR="00D8223A" w:rsidRDefault="00910F7D">
          <w:pPr>
            <w:pStyle w:val="2382B96D2E60483A9F79F9EB1CA78813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380C4EA131B3457BBC35527C971B3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7CB41-25A4-4A14-9A96-A908507B3ED0}"/>
      </w:docPartPr>
      <w:docPartBody>
        <w:p w:rsidR="00D8223A" w:rsidRDefault="00910F7D">
          <w:pPr>
            <w:pStyle w:val="380C4EA131B3457BBC35527C971B3405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9775B83DF6E64DFB827685E3E22D9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30809D-EE07-4C15-9E80-5695A7A4726B}"/>
      </w:docPartPr>
      <w:docPartBody>
        <w:p w:rsidR="00D8223A" w:rsidRDefault="00910F7D">
          <w:pPr>
            <w:pStyle w:val="9775B83DF6E64DFB827685E3E22D9842"/>
          </w:pPr>
          <w:r>
            <w:rPr>
              <w:rStyle w:val="PlaceholderText"/>
              <w:color w:val="44546A" w:themeColor="text2"/>
            </w:rPr>
            <w:t>[Type your website]</w:t>
          </w:r>
        </w:p>
      </w:docPartBody>
    </w:docPart>
    <w:docPart>
      <w:docPartPr>
        <w:name w:val="2171A7D8C3DB41F3AAB86C868067E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DBB44-CF8D-43F1-BC04-CEC82794926C}"/>
      </w:docPartPr>
      <w:docPartBody>
        <w:p w:rsidR="00D8223A" w:rsidRDefault="00910F7D">
          <w:pPr>
            <w:pStyle w:val="2171A7D8C3DB41F3AAB86C868067E31A"/>
          </w:pPr>
          <w:r>
            <w:t>[Type Your Name]</w:t>
          </w:r>
        </w:p>
      </w:docPartBody>
    </w:docPart>
    <w:docPart>
      <w:docPartPr>
        <w:name w:val="B440FBBCE0C94A20A84B0161E26D0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D661B-9F43-4EF9-965E-7F44937DAC47}"/>
      </w:docPartPr>
      <w:docPartBody>
        <w:p w:rsidR="00D8223A" w:rsidRDefault="00910F7D">
          <w:pPr>
            <w:pStyle w:val="B440FBBCE0C94A20A84B0161E26D0F4B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3DC"/>
    <w:rsid w:val="00062F6C"/>
    <w:rsid w:val="001343DC"/>
    <w:rsid w:val="00137BAE"/>
    <w:rsid w:val="001A64EC"/>
    <w:rsid w:val="001F4F69"/>
    <w:rsid w:val="002A0A9A"/>
    <w:rsid w:val="003F5AD6"/>
    <w:rsid w:val="0047170B"/>
    <w:rsid w:val="00516A31"/>
    <w:rsid w:val="005C3383"/>
    <w:rsid w:val="006954B6"/>
    <w:rsid w:val="00755E28"/>
    <w:rsid w:val="00791EC3"/>
    <w:rsid w:val="007E342F"/>
    <w:rsid w:val="008700BE"/>
    <w:rsid w:val="008F6EC1"/>
    <w:rsid w:val="00910F7D"/>
    <w:rsid w:val="009A78CA"/>
    <w:rsid w:val="009B1E95"/>
    <w:rsid w:val="00A478F3"/>
    <w:rsid w:val="00B85796"/>
    <w:rsid w:val="00BE18A0"/>
    <w:rsid w:val="00C82167"/>
    <w:rsid w:val="00D0403B"/>
    <w:rsid w:val="00D8223A"/>
    <w:rsid w:val="00E047F1"/>
    <w:rsid w:val="00EB48D2"/>
    <w:rsid w:val="00F8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53E42723423746BFAF3E3D93616DC2C3">
    <w:name w:val="53E42723423746BFAF3E3D93616DC2C3"/>
  </w:style>
  <w:style w:type="paragraph" w:customStyle="1" w:styleId="8174C831EC0849C696B85DC073AE7AC0">
    <w:name w:val="8174C831EC0849C696B85DC073AE7AC0"/>
  </w:style>
  <w:style w:type="paragraph" w:customStyle="1" w:styleId="2382B96D2E60483A9F79F9EB1CA78813">
    <w:name w:val="2382B96D2E60483A9F79F9EB1CA78813"/>
  </w:style>
  <w:style w:type="paragraph" w:customStyle="1" w:styleId="380C4EA131B3457BBC35527C971B3405">
    <w:name w:val="380C4EA131B3457BBC35527C971B3405"/>
  </w:style>
  <w:style w:type="paragraph" w:customStyle="1" w:styleId="9775B83DF6E64DFB827685E3E22D9842">
    <w:name w:val="9775B83DF6E64DFB827685E3E22D9842"/>
  </w:style>
  <w:style w:type="paragraph" w:customStyle="1" w:styleId="27F62E3438C34132BC284F2E17F09F40">
    <w:name w:val="27F62E3438C34132BC284F2E17F09F40"/>
  </w:style>
  <w:style w:type="character" w:styleId="IntenseEmphasis">
    <w:name w:val="Intense Emphasis"/>
    <w:aliases w:val="Subsection Intense Emphasis"/>
    <w:uiPriority w:val="21"/>
    <w:qFormat/>
    <w:rsid w:val="001343DC"/>
  </w:style>
  <w:style w:type="paragraph" w:customStyle="1" w:styleId="93104059A4964EBC9072050B93C468EA">
    <w:name w:val="93104059A4964EBC9072050B93C468EA"/>
  </w:style>
  <w:style w:type="paragraph" w:customStyle="1" w:styleId="0829F4217259414F95B31E52AF5772C9">
    <w:name w:val="0829F4217259414F95B31E52AF5772C9"/>
  </w:style>
  <w:style w:type="paragraph" w:customStyle="1" w:styleId="CF529F16D8EE40B5B646270F20E66016">
    <w:name w:val="CF529F16D8EE40B5B646270F20E66016"/>
  </w:style>
  <w:style w:type="paragraph" w:customStyle="1" w:styleId="14010F90512C4A009A1EC054D0753EE0">
    <w:name w:val="14010F90512C4A009A1EC054D0753EE0"/>
  </w:style>
  <w:style w:type="paragraph" w:customStyle="1" w:styleId="D9D0D4A955F6458C8492FE78E0022BC6">
    <w:name w:val="D9D0D4A955F6458C8492FE78E0022BC6"/>
  </w:style>
  <w:style w:type="paragraph" w:customStyle="1" w:styleId="65CF5CCED4484EEE82FDAA744BEA1B40">
    <w:name w:val="65CF5CCED4484EEE82FDAA744BEA1B40"/>
  </w:style>
  <w:style w:type="paragraph" w:customStyle="1" w:styleId="B2D0CD6272C04CDE88383F70E5395EA7">
    <w:name w:val="B2D0CD6272C04CDE88383F70E5395EA7"/>
  </w:style>
  <w:style w:type="paragraph" w:customStyle="1" w:styleId="457650B60ED44DA7878E6754C0784281">
    <w:name w:val="457650B60ED44DA7878E6754C0784281"/>
  </w:style>
  <w:style w:type="paragraph" w:customStyle="1" w:styleId="F49A1EB8323241DA8AD4850024BC4A06">
    <w:name w:val="F49A1EB8323241DA8AD4850024BC4A06"/>
  </w:style>
  <w:style w:type="paragraph" w:customStyle="1" w:styleId="1FA47C28D6724898B3734D3E85BA3DAE">
    <w:name w:val="1FA47C28D6724898B3734D3E85BA3DAE"/>
  </w:style>
  <w:style w:type="paragraph" w:customStyle="1" w:styleId="7D2BF62C7D1445F7A39C793AED021456">
    <w:name w:val="7D2BF62C7D1445F7A39C793AED021456"/>
  </w:style>
  <w:style w:type="paragraph" w:customStyle="1" w:styleId="2171A7D8C3DB41F3AAB86C868067E31A">
    <w:name w:val="2171A7D8C3DB41F3AAB86C868067E31A"/>
  </w:style>
  <w:style w:type="paragraph" w:customStyle="1" w:styleId="B440FBBCE0C94A20A84B0161E26D0F4B">
    <w:name w:val="B440FBBCE0C94A20A84B0161E26D0F4B"/>
  </w:style>
  <w:style w:type="paragraph" w:customStyle="1" w:styleId="529079777CDE4F18832B7C9738A6982B">
    <w:name w:val="529079777CDE4F18832B7C9738A6982B"/>
    <w:rsid w:val="001343DC"/>
  </w:style>
  <w:style w:type="paragraph" w:customStyle="1" w:styleId="F2F53C904B474D68A7DDEEA8B9376F28">
    <w:name w:val="F2F53C904B474D68A7DDEEA8B9376F28"/>
    <w:rsid w:val="001343DC"/>
  </w:style>
  <w:style w:type="paragraph" w:customStyle="1" w:styleId="1C3DE870354B448399E50DFF3FBF963E">
    <w:name w:val="1C3DE870354B448399E50DFF3FBF963E"/>
    <w:rsid w:val="001343DC"/>
  </w:style>
  <w:style w:type="paragraph" w:customStyle="1" w:styleId="4A93A5A61C9A4FC188BF95792B9790FD">
    <w:name w:val="4A93A5A61C9A4FC188BF95792B9790FD"/>
    <w:rsid w:val="001343DC"/>
  </w:style>
  <w:style w:type="paragraph" w:customStyle="1" w:styleId="B8414F345B104C0E9E35EA34273BBBC9">
    <w:name w:val="B8414F345B104C0E9E35EA34273BBBC9"/>
    <w:rsid w:val="001343DC"/>
  </w:style>
  <w:style w:type="paragraph" w:customStyle="1" w:styleId="1C9BC398F44B409C9624FA64C72B9627">
    <w:name w:val="1C9BC398F44B409C9624FA64C72B9627"/>
    <w:rsid w:val="001343DC"/>
  </w:style>
  <w:style w:type="paragraph" w:customStyle="1" w:styleId="C05D4143385843C5A776B95B49F5D79C">
    <w:name w:val="C05D4143385843C5A776B95B49F5D79C"/>
    <w:rsid w:val="001343DC"/>
  </w:style>
  <w:style w:type="paragraph" w:customStyle="1" w:styleId="6F8F20C4D49A4B95A1A8B914F6272224">
    <w:name w:val="6F8F20C4D49A4B95A1A8B914F6272224"/>
    <w:rsid w:val="001343DC"/>
  </w:style>
  <w:style w:type="paragraph" w:customStyle="1" w:styleId="1DECC06C7BE14D90BEB1FFAFB1D25260">
    <w:name w:val="1DECC06C7BE14D90BEB1FFAFB1D25260"/>
    <w:rsid w:val="00D82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>Mahangipur , Mirzapur(231312), U.P.</CompanyAddress>
  <CompanyPhone>+917068513356</CompanyPhone>
  <CompanyFax/>
  <CompanyEmail>ashishbhu221306@gmail.com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2038-12-31T08:00:00+00:00</AssetExpire>
    <IntlLangReviewDate xmlns="4873beb7-5857-4685-be1f-d57550cc96cc">2010-03-08T21:43:00+00:00</IntlLangReviewDate>
    <TPFriendlyName xmlns="4873beb7-5857-4685-be1f-d57550cc96cc" xsi:nil="true"/>
    <IntlLangReview xmlns="4873beb7-5857-4685-be1f-d57550cc96cc" xsi:nil="true"/>
    <PolicheckWords xmlns="4873beb7-5857-4685-be1f-d57550cc96cc" xsi:nil="true"/>
    <SubmitterId xmlns="4873beb7-5857-4685-be1f-d57550cc96cc" xsi:nil="true"/>
    <AcquiredFrom xmlns="4873beb7-5857-4685-be1f-d57550cc96cc">Community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2010-03-08T21:27:27+00:00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754409</Value>
      <Value>1309359</Value>
    </PublishStatusLookup>
    <APAuthor xmlns="4873beb7-5857-4685-be1f-d57550cc96cc">
      <UserInfo>
        <DisplayName/>
        <AccountId>92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 xsi:nil="true"/>
    <MachineTranslated xmlns="4873beb7-5857-4685-be1f-d57550cc96cc">false</MachineTranslated>
    <OutputCachingOn xmlns="4873beb7-5857-4685-be1f-d57550cc96cc">true</OutputCachingOn>
    <TemplateStatus xmlns="4873beb7-5857-4685-be1f-d57550cc96cc" xsi:nil="true"/>
    <IsSearchable xmlns="4873beb7-5857-4685-be1f-d57550cc96cc">true</IsSearchable>
    <ContentItem xmlns="4873beb7-5857-4685-be1f-d57550cc96cc" xsi:nil="true"/>
    <HandoffToMSDN xmlns="4873beb7-5857-4685-be1f-d57550cc96cc">2010-03-08T21:43:00+00:00</HandoffToMSDN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>2010-03-08T21:43:00+00:00</LastModifiedDateTime>
    <LastPublishResultLookup xmlns="4873beb7-5857-4685-be1f-d57550cc96cc" xsi:nil="true"/>
    <LegacyData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>2010-03-08T21:43:00+00:00</PlannedPubDate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TPLaunchHelpLinkType xmlns="4873beb7-5857-4685-be1f-d57550cc96cc">Template</TPLaunchHelpLinkType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Provider xmlns="4873beb7-5857-4685-be1f-d57550cc96cc" xsi:nil="true"/>
    <UACurrentWords xmlns="4873beb7-5857-4685-be1f-d57550cc96cc" xsi:nil="true"/>
    <AssetId xmlns="4873beb7-5857-4685-be1f-d57550cc96cc">TP101840834</AssetId>
    <TPClientViewer xmlns="4873beb7-5857-4685-be1f-d57550cc96cc" xsi:nil="true"/>
    <DSATActionTaken xmlns="4873beb7-5857-4685-be1f-d57550cc96cc">Best Bets</DSATActionTaken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</PublishTargets>
    <ApprovalLog xmlns="4873beb7-5857-4685-be1f-d57550cc96cc" xsi:nil="true"/>
    <BugNumber xmlns="4873beb7-5857-4685-be1f-d57550cc96cc" xsi:nil="true"/>
    <CrawlForDependencies xmlns="4873beb7-5857-4685-be1f-d57550cc96cc">false</CrawlForDependencies>
    <LastHandOff xmlns="4873beb7-5857-4685-be1f-d57550cc96cc" xsi:nil="true"/>
    <Milestone xmlns="4873beb7-5857-4685-be1f-d57550cc96cc" xsi:nil="true"/>
    <UANotes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21529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4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4380EC-9838-439F-BC47-CD684B9360B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717FEDC7-A4BE-4254-8B87-F98FC3A8F8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D2285BED-3506-4E2B-B4A9-2DEE05488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TF01840843</Template>
  <TotalTime>422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ASHISH KUMAR</dc:creator>
  <cp:lastModifiedBy>DELL</cp:lastModifiedBy>
  <cp:revision>52</cp:revision>
  <dcterms:created xsi:type="dcterms:W3CDTF">2019-09-20T14:50:00Z</dcterms:created>
  <dcterms:modified xsi:type="dcterms:W3CDTF">2020-06-06T11:58:00Z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